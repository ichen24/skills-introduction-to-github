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?>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00815e2714da42da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 xml:space="preserve" xml:embedTrueTypeFonts="1">
  <w:body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7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45" w:lineRule="exact"/>
        <w:ind w:left="920" w:right="0" w:firstLine="0"/>
      </w:pPr>
      <w:r/>
      <w:r>
        <w:rPr lang="zh-CN" sz="37" baseline="0" dirty="0">
          <w:jc w:val="left"/>
          <w:rFonts w:ascii="宋体" w:hAnsi="宋体" w:cs="宋体"/>
          <w:color w:val="000000"/>
          <w:spacing w:val="-4"/>
          <w:sz w:val="37"/>
          <w:szCs w:val="37"/>
        </w:rPr>
        <w:t>RS02-CH</w:t>
      </w:r>
      <w:r>
        <w:rPr lang="zh-CN" sz="37" baseline="0" dirty="0">
          <w:jc w:val="left"/>
          <w:rFonts w:ascii="宋体" w:hAnsi="宋体" w:cs="宋体"/>
          <w:color w:val="000000"/>
          <w:sz w:val="37"/>
          <w:szCs w:val="37"/>
        </w:rPr>
        <w:t>N</w:t>
      </w:r>
      <w:r>
        <w:rPr>
          <w:rFonts w:ascii="Times New Roman" w:hAnsi="Times New Roman" w:cs="Times New Roman"/>
          <w:sz w:val="37"/>
          <w:szCs w:val="3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80" w:after="0" w:line="333" w:lineRule="exact"/>
        <w:ind w:left="920" w:right="0" w:firstLine="0"/>
      </w:pPr>
      <w:r/>
      <w:r>
        <w:rPr lang="zh-CN" sz="27" baseline="0" dirty="0">
          <w:jc w:val="left"/>
          <w:rFonts w:ascii="宋体" w:hAnsi="宋体" w:cs="宋体"/>
          <w:color w:val="000000"/>
          <w:spacing w:val="-3"/>
          <w:sz w:val="27"/>
          <w:szCs w:val="27"/>
        </w:rPr>
        <w:t>RS02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使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⽤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说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明</w:t>
      </w:r>
      <w:r>
        <w:rPr lang="zh-CN" sz="27" baseline="0" dirty="0">
          <w:jc w:val="left"/>
          <w:rFonts w:ascii="Arial" w:hAnsi="Arial" w:cs="Arial"/>
          <w:b/>
          <w:bCs/>
          <w:color w:val="000000"/>
          <w:sz w:val="27"/>
          <w:szCs w:val="27"/>
        </w:rPr>
        <w:t>书</w:t>
      </w:r>
      <w:r>
        <w:rPr>
          <w:rFonts w:ascii="Times New Roman" w:hAnsi="Times New Roman" w:cs="Times New Roman"/>
          <w:sz w:val="27"/>
          <w:szCs w:val="2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80" w:after="0" w:line="275" w:lineRule="exact"/>
        <w:ind w:left="920" w:right="0" w:firstLine="0"/>
      </w:pPr>
      <w:r/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注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意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事</w:t>
      </w:r>
      <w:r>
        <w:rPr lang="zh-CN" sz="27" baseline="0" dirty="0">
          <w:jc w:val="left"/>
          <w:rFonts w:ascii="Arial" w:hAnsi="Arial" w:cs="Arial"/>
          <w:b/>
          <w:bCs/>
          <w:color w:val="000000"/>
          <w:sz w:val="27"/>
          <w:szCs w:val="27"/>
        </w:rPr>
        <w:t>项</w:t>
      </w:r>
      <w:r>
        <w:rPr>
          <w:rFonts w:ascii="Times New Roman" w:hAnsi="Times New Roman" w:cs="Times New Roman"/>
          <w:sz w:val="27"/>
          <w:szCs w:val="2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！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980" w:right="876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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300" w:after="0" w:line="275" w:lineRule="exact"/>
        <w:ind w:left="920" w:right="0" w:firstLine="0"/>
      </w:pPr>
      <w:r/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法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律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声</w:t>
      </w:r>
      <w:r>
        <w:rPr lang="zh-CN" sz="27" baseline="0" dirty="0">
          <w:jc w:val="left"/>
          <w:rFonts w:ascii="Arial" w:hAnsi="Arial" w:cs="Arial"/>
          <w:b/>
          <w:bCs/>
          <w:color w:val="000000"/>
          <w:sz w:val="27"/>
          <w:szCs w:val="27"/>
        </w:rPr>
        <w:t>明</w:t>
      </w:r>
      <w:r>
        <w:rPr>
          <w:rFonts w:ascii="Times New Roman" w:hAnsi="Times New Roman" w:cs="Times New Roman"/>
          <w:sz w:val="27"/>
          <w:szCs w:val="2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8" w:after="0" w:line="220" w:lineRule="exact"/>
        <w:ind w:left="920" w:right="887" w:firstLine="0"/>
        <w:jc w:val="both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册内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册内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⼈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承担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请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含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仍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8" w:after="0" w:line="220" w:lineRule="exact"/>
        <w:ind w:left="920" w:right="876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⾜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/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详</w:t>
      </w:r>
      <w:r>
        <w:rPr>
          <w:rFonts w:ascii="Times New Roman" w:hAnsi="Times New Roman" w:cs="Times New Roman"/>
          <w:sz w:val="14"/>
          <w:szCs w:val="14"/>
        </w:rPr>
        <w:t> </w:t>
      </w:r>
      <w:r>
        <w:drawing>
          <wp:anchor simplePos="0" relativeHeight="251658900" behindDoc="1" locked="0" layoutInCell="1" allowOverlap="1">
            <wp:simplePos x="0" y="0"/>
            <wp:positionH relativeFrom="page">
              <wp:posOffset>1849211</wp:posOffset>
            </wp:positionH>
            <wp:positionV relativeFrom="line">
              <wp:posOffset>147193</wp:posOffset>
            </wp:positionV>
            <wp:extent cx="865620" cy="5841"/>
            <wp:effectExtent l="0" t="0" r="0" b="0"/>
            <wp:wrapNone/>
            <wp:docPr id="101" name="Freeform 101">
              <a:hlinkClick r:id="rId100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865620" cy="5841"/>
                    </a:xfrm>
                    <a:custGeom>
                      <a:rect l="l" t="t" r="r" b="b"/>
                      <a:pathLst>
                        <a:path w="1881783" h="12700">
                          <a:moveTo>
                            <a:pt x="0" y="12700"/>
                          </a:moveTo>
                          <a:lnTo>
                            <a:pt x="1881783" y="12700"/>
                          </a:lnTo>
                          <a:lnTo>
                            <a:pt x="1881783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hyperlink r:id="rId100" w:history="1">
        <w:r>
          <w:rPr lang="zh-CN" sz="14" baseline="0" dirty="0">
            <w:jc w:val="left"/>
            <w:rFonts w:ascii="宋体" w:hAnsi="宋体" w:cs="宋体"/>
            <w:color w:val="000000"/>
            <w:sz w:val="14"/>
            <w:szCs w:val="14"/>
          </w:rPr>
          <w:t>ww</w:t>
        </w:r>
        <w:r>
          <w:rPr lang="zh-CN" sz="14" baseline="0" dirty="0">
            <w:jc w:val="left"/>
            <w:rFonts w:ascii="宋体" w:hAnsi="宋体" w:cs="宋体"/>
            <w:color w:val="000000"/>
            <w:spacing w:val="-11"/>
            <w:sz w:val="14"/>
            <w:szCs w:val="14"/>
          </w:rPr>
          <w:t>w</w:t>
        </w:r>
        <w:r>
          <w:rPr lang="zh-CN" sz="14" baseline="0" dirty="0">
            <w:jc w:val="left"/>
            <w:rFonts w:ascii="宋体" w:hAnsi="宋体" w:cs="宋体"/>
            <w:color w:val="000000"/>
            <w:spacing w:val="-28"/>
            <w:sz w:val="14"/>
            <w:szCs w:val="14"/>
          </w:rPr>
          <w:t>.</w:t>
        </w:r>
        <w:r>
          <w:rPr lang="zh-CN" sz="14" baseline="0" dirty="0">
            <w:jc w:val="left"/>
            <w:rFonts w:ascii="宋体" w:hAnsi="宋体" w:cs="宋体"/>
            <w:color w:val="000000"/>
            <w:spacing w:val="-18"/>
            <w:sz w:val="14"/>
            <w:szCs w:val="14"/>
          </w:rPr>
          <w:t>r</w:t>
        </w:r>
        <w:r>
          <w:rPr lang="zh-CN" sz="14" baseline="0" dirty="0">
            <w:jc w:val="left"/>
            <w:rFonts w:ascii="宋体" w:hAnsi="宋体" w:cs="宋体"/>
            <w:color w:val="000000"/>
            <w:sz w:val="14"/>
            <w:szCs w:val="14"/>
          </w:rPr>
          <w:t>obstride.com</w:t>
        </w:r>
      </w:hyperlink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300" w:after="0" w:line="275" w:lineRule="exact"/>
        <w:ind w:left="920" w:right="0" w:firstLine="0"/>
      </w:pPr>
      <w:r/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售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后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政</w:t>
      </w:r>
      <w:r>
        <w:rPr lang="zh-CN" sz="27" baseline="0" dirty="0">
          <w:jc w:val="left"/>
          <w:rFonts w:ascii="Arial" w:hAnsi="Arial" w:cs="Arial"/>
          <w:b/>
          <w:bCs/>
          <w:color w:val="000000"/>
          <w:sz w:val="27"/>
          <w:szCs w:val="27"/>
        </w:rPr>
        <w:t>策</w:t>
      </w:r>
      <w:r>
        <w:rPr>
          <w:rFonts w:ascii="Times New Roman" w:hAnsi="Times New Roman" w:cs="Times New Roman"/>
          <w:sz w:val="27"/>
          <w:szCs w:val="2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53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法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》、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容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178" w:right="1068" w:firstLine="0"/>
        <w:jc w:val="right"/>
      </w:pPr>
      <w:r/>
      <w:r>
        <w:rPr lang="zh-CN" sz="14" baseline="0" dirty="0">
          <w:jc w:val="left"/>
          <w:rFonts w:ascii="宋体" w:hAnsi="宋体" w:cs="宋体"/>
          <w:color w:val="000000"/>
          <w:spacing w:val="-44"/>
          <w:sz w:val="14"/>
          <w:szCs w:val="14"/>
        </w:rPr>
        <w:t>a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享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回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发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1449" w:right="876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⽤由⽤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承担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准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宋体" w:hAnsi="宋体" w:cs="宋体"/>
          <w:color w:val="000000"/>
          <w:spacing w:val="-76"/>
          <w:sz w:val="14"/>
          <w:szCs w:val="14"/>
        </w:rPr>
        <w:t>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准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ˮ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返还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1251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b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177" w:right="984" w:firstLine="0"/>
        <w:jc w:val="right"/>
      </w:pPr>
      <w:r/>
      <w:r>
        <w:rPr lang="zh-CN" sz="14" baseline="0" dirty="0">
          <w:jc w:val="left"/>
          <w:rFonts w:ascii="宋体" w:hAnsi="宋体" w:cs="宋体"/>
          <w:color w:val="000000"/>
          <w:spacing w:val="-44"/>
          <w:sz w:val="14"/>
          <w:szCs w:val="14"/>
        </w:rPr>
        <w:t>c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起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7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147" w:lineRule="exact"/>
        <w:ind w:left="1449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1171" w:right="982" w:firstLine="0"/>
        <w:jc w:val="right"/>
      </w:pPr>
      <w:r/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d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起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7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⾄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整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套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147" w:lineRule="exact"/>
        <w:ind w:left="1449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1175" w:right="1088" w:firstLine="0"/>
        <w:jc w:val="right"/>
      </w:pPr>
      <w:r/>
      <w:r>
        <w:rPr lang="zh-CN" sz="14" baseline="0" dirty="0">
          <w:jc w:val="left"/>
          <w:rFonts w:ascii="宋体" w:hAnsi="宋体" w:cs="宋体"/>
          <w:color w:val="000000"/>
          <w:spacing w:val="-43"/>
          <w:sz w:val="14"/>
          <w:szCs w:val="14"/>
        </w:rPr>
        <w:t>e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起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⾄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365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的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1449" w:right="876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格检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拒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9" w:after="0" w:line="308" w:lineRule="exact"/>
        <w:ind w:left="1251" w:right="5992" w:hanging="270"/>
        <w:jc w:val="both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44"/>
          <w:sz w:val="14"/>
          <w:szCs w:val="14"/>
        </w:rPr>
        <w:t>a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b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毁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25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44"/>
          <w:sz w:val="14"/>
          <w:szCs w:val="14"/>
        </w:rPr>
        <w:t>c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251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d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1286" w:right="876" w:hanging="31"/>
      </w:pPr>
      <w:r/>
      <w:r>
        <w:rPr lang="zh-CN" sz="14" baseline="0" dirty="0">
          <w:jc w:val="left"/>
          <w:rFonts w:ascii="宋体" w:hAnsi="宋体" w:cs="宋体"/>
          <w:color w:val="000000"/>
          <w:spacing w:val="-43"/>
          <w:sz w:val="14"/>
          <w:szCs w:val="14"/>
        </w:rPr>
        <w:t>e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常⼯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58"/>
          <w:sz w:val="14"/>
          <w:szCs w:val="14"/>
        </w:rPr>
        <w:t>f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⽕灾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25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g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254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42"/>
          <w:sz w:val="14"/>
          <w:szCs w:val="14"/>
        </w:rPr>
        <w:t>h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305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68"/>
          <w:sz w:val="14"/>
          <w:szCs w:val="14"/>
        </w:rPr>
        <w:t>i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5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98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35"/>
          <w:sz w:val="15"/>
          <w:szCs w:val="15"/>
        </w:rPr>
        <w:t>1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5" w:lineRule="exact"/>
        <w:ind w:left="920" w:right="0" w:firstLine="0"/>
      </w:pPr>
      <w:r/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电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机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规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格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参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11"/>
          <w:sz w:val="27"/>
          <w:szCs w:val="27"/>
        </w:rPr>
        <w:t>数</w:t>
      </w:r>
      <w:r>
        <w:rPr>
          <w:rFonts w:ascii="Times New Roman" w:hAnsi="Times New Roman" w:cs="Times New Roman"/>
          <w:sz w:val="27"/>
          <w:szCs w:val="2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外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形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安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装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尺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⼨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61" behindDoc="0" locked="0" layoutInCell="1" allowOverlap="1">
            <wp:simplePos x="0" y="0"/>
            <wp:positionH relativeFrom="page">
              <wp:posOffset>1890014</wp:posOffset>
            </wp:positionH>
            <wp:positionV relativeFrom="paragraph">
              <wp:posOffset>-186562</wp:posOffset>
            </wp:positionV>
            <wp:extent cx="3791457" cy="1460500"/>
            <wp:effectExtent l="0" t="0" r="0" b="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0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1457" cy="146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5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47" w:lineRule="exact"/>
        <w:ind w:left="919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0" w:after="0" w:line="220" w:lineRule="exact"/>
        <w:ind w:left="919" w:right="0" w:firstLine="0"/>
      </w:pPr>
      <w:r>
        <w:drawing>
          <wp:anchor simplePos="0" relativeHeight="251658263" behindDoc="0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8068</wp:posOffset>
            </wp:positionV>
            <wp:extent cx="1775967" cy="5841"/>
            <wp:effectExtent l="0" t="0" r="0" b="0"/>
            <wp:wrapNone/>
            <wp:docPr id="103" name="Freeform 1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775967" cy="5841"/>
                    </a:xfrm>
                    <a:custGeom>
                      <a:rect l="l" t="t" r="r" b="b"/>
                      <a:pathLst>
                        <a:path w="3860800" h="12700">
                          <a:moveTo>
                            <a:pt x="0" y="12700"/>
                          </a:moveTo>
                          <a:lnTo>
                            <a:pt x="3860800" y="12700"/>
                          </a:lnTo>
                          <a:lnTo>
                            <a:pt x="38608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标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准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使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⽤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状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态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48 VDC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2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4V60 VDC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CW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6 N.m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308" w:lineRule="exact"/>
        <w:ind w:left="980" w:right="7275" w:firstLine="0"/>
        <w:jc w:val="both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CW/CCW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向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看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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直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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255℃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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pacing w:val="-78"/>
          <w:sz w:val="14"/>
          <w:szCs w:val="14"/>
        </w:rPr>
        <w:t>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〜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50℃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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65%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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〜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85%,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露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" w:after="0" w:line="303" w:lineRule="exact"/>
        <w:ind w:left="885" w:right="6531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64"/>
          <w:sz w:val="14"/>
          <w:szCs w:val="14"/>
        </w:rPr>
        <w:t>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30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〜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7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0℃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64"/>
          <w:sz w:val="14"/>
          <w:szCs w:val="14"/>
        </w:rPr>
        <w:t>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Class B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220" w:lineRule="exact"/>
        <w:ind w:left="919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电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⽓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特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性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4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10 rpm±10%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0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 Arms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6 N.m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360rpm±10%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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)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7Apk±10%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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17 N.m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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)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23Apk±10%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980" w:right="6531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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阻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/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绕组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DC 500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C, 100M Ohms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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/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600 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C, 1s, 2mA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885" w:right="6531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64"/>
          <w:sz w:val="14"/>
          <w:szCs w:val="14"/>
        </w:rPr>
        <w:t>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096Vrms/rpm±10%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64"/>
          <w:sz w:val="14"/>
          <w:szCs w:val="14"/>
        </w:rPr>
        <w:t>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1.22N.m</w:t>
      </w:r>
      <w:r>
        <w:rPr lang="zh-CN" sz="14" baseline="0" dirty="0">
          <w:jc w:val="left"/>
          <w:rFonts w:ascii="宋体" w:hAnsi="宋体" w:cs="宋体"/>
          <w:color w:val="000000"/>
          <w:spacing w:val="-21"/>
          <w:sz w:val="14"/>
          <w:szCs w:val="14"/>
        </w:rPr>
        <w:t>/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Arms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885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64"/>
          <w:sz w:val="14"/>
          <w:szCs w:val="14"/>
        </w:rPr>
        <w:t>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pacing w:val="-16"/>
          <w:sz w:val="14"/>
          <w:szCs w:val="14"/>
        </w:rPr>
        <w:t>N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线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36V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68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5"/>
          <w:sz w:val="15"/>
          <w:szCs w:val="15"/>
        </w:rPr>
        <w:t>2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2053589</wp:posOffset>
            </wp:positionH>
            <wp:positionV relativeFrom="paragraph">
              <wp:posOffset>-348868</wp:posOffset>
            </wp:positionV>
            <wp:extent cx="3627881" cy="1986279"/>
            <wp:effectExtent l="0" t="0" r="0" b="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0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27881" cy="1986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885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64"/>
          <w:sz w:val="14"/>
          <w:szCs w:val="14"/>
        </w:rPr>
        <w:t>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pacing w:val="-16"/>
          <w:sz w:val="14"/>
          <w:szCs w:val="14"/>
        </w:rPr>
        <w:t>N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线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48V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68" behindDoc="0" locked="0" layoutInCell="1" allowOverlap="1">
            <wp:simplePos x="0" y="0"/>
            <wp:positionH relativeFrom="page">
              <wp:posOffset>2053589</wp:posOffset>
            </wp:positionH>
            <wp:positionV relativeFrom="paragraph">
              <wp:posOffset>-197992</wp:posOffset>
            </wp:positionV>
            <wp:extent cx="3627881" cy="1746758"/>
            <wp:effectExtent l="0" t="0" r="0" b="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0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27881" cy="174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9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885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64"/>
          <w:sz w:val="14"/>
          <w:szCs w:val="14"/>
        </w:rPr>
        <w:t>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线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94" w:lineRule="exact"/>
        <w:ind w:left="919" w:right="6307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25℃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135℃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2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4rpm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36" behindDoc="0" locked="0" layoutInCell="1" allowOverlap="1">
            <wp:simplePos x="0" y="0"/>
            <wp:positionH relativeFrom="page">
              <wp:posOffset>1890014</wp:posOffset>
            </wp:positionH>
            <wp:positionV relativeFrom="paragraph">
              <wp:posOffset>-373378</wp:posOffset>
            </wp:positionV>
            <wp:extent cx="3791457" cy="2255011"/>
            <wp:effectExtent l="0" t="0" r="0" b="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0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1457" cy="2255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8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据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67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4"/>
          <w:sz w:val="15"/>
          <w:szCs w:val="15"/>
        </w:rPr>
        <w:t>3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43" behindDoc="0" locked="0" layoutInCell="1" allowOverlap="1">
            <wp:simplePos x="0" y="0"/>
            <wp:positionH relativeFrom="page">
              <wp:posOffset>2561843</wp:posOffset>
            </wp:positionH>
            <wp:positionV relativeFrom="paragraph">
              <wp:posOffset>-348869</wp:posOffset>
            </wp:positionV>
            <wp:extent cx="2453640" cy="2021332"/>
            <wp:effectExtent l="0" t="0" r="0" b="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0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3640" cy="2021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0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机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械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特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性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5" w:after="0" w:line="312" w:lineRule="exact"/>
        <w:ind w:left="980" w:right="5472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380g±3g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极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980" w:right="8570" w:firstLine="0"/>
        <w:jc w:val="both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FOC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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pacing w:val="-19"/>
          <w:sz w:val="14"/>
          <w:szCs w:val="14"/>
        </w:rPr>
        <w:t>7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75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1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300" w:after="0" w:line="280" w:lineRule="exact"/>
        <w:ind w:left="920" w:right="0" w:firstLine="0"/>
      </w:pPr>
      <w:r/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驱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动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器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产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品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信</w:t>
      </w:r>
      <w:r>
        <w:rPr lang="zh-CN" sz="27" baseline="0" dirty="0">
          <w:jc w:val="left"/>
          <w:rFonts w:ascii="Arial" w:hAnsi="Arial" w:cs="Arial"/>
          <w:b/>
          <w:bCs/>
          <w:color w:val="000000"/>
          <w:sz w:val="27"/>
          <w:szCs w:val="27"/>
        </w:rPr>
        <w:t>息</w:t>
      </w:r>
      <w:r>
        <w:rPr>
          <w:rFonts w:ascii="Times New Roman" w:hAnsi="Times New Roman" w:cs="Times New Roman"/>
          <w:sz w:val="27"/>
          <w:szCs w:val="2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224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驱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产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品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规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格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3183"/>
        <w:gridCol w:w="3173"/>
      </w:tblGrid>
      <w:tr>
        <w:trPr>
          <w:trHeight w:hRule="exact" w:val="246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67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项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⽬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67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55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额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作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6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48VDC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许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60VDC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0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额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作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相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流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0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Apk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1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许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相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流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1" w:after="6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23Apk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率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18mA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线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⽐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率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1Mbps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尺⼨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Φ58mm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0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作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境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温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0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6"/>
                <w:sz w:val="13"/>
                <w:szCs w:val="13"/>
              </w:rPr>
              <w:t>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20℃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⾄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50℃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1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控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板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许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温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1" w:after="6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105℃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18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编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率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17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-16" w:right="1903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14bit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绝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8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4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驱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接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⼝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定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义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615" behindDoc="0" locked="0" layoutInCell="1" allowOverlap="1">
            <wp:simplePos x="0" y="0"/>
            <wp:positionH relativeFrom="page">
              <wp:posOffset>1890014</wp:posOffset>
            </wp:positionH>
            <wp:positionV relativeFrom="paragraph">
              <wp:posOffset>-195071</wp:posOffset>
            </wp:positionV>
            <wp:extent cx="3791458" cy="1419605"/>
            <wp:effectExtent l="0" t="0" r="0" b="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0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1458" cy="141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2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4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驱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接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⼝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荐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品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牌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型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号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tbl>
      <w:tblPr>
        <w:tblStyle w:val="TableGrid"/>
        <w:tblLayout w:type="fixed"/>
        <w:tblpPr w:leftFromText="0" w:rightFromText="0" w:vertAnchor="text" w:horzAnchor="page" w:tblpX="1440" w:tblpY="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591"/>
        <w:gridCol w:w="1591"/>
        <w:gridCol w:w="1582"/>
        <w:gridCol w:w="1591"/>
      </w:tblGrid>
      <w:tr>
        <w:trPr>
          <w:trHeight w:hRule="exact" w:val="25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板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端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号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品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牌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⼚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家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线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端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号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品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牌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⼚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家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T30PB2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0"/>
                <w:sz w:val="13"/>
                <w:szCs w:val="13"/>
              </w:rPr>
              <w:t>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3"/>
                <w:sz w:val="13"/>
                <w:szCs w:val="13"/>
              </w:rPr>
              <w:t>2M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4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G.B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AMASS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T302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0"/>
                <w:sz w:val="13"/>
                <w:szCs w:val="13"/>
              </w:rPr>
              <w:t>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7"/>
                <w:sz w:val="13"/>
                <w:szCs w:val="13"/>
              </w:rPr>
              <w:t>2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4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G.B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AMASS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after="26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4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驱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功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能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引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脚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件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说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明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8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63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及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706" w:tblpY="-270"/>
        <w:tblOverlap w:val="never"/>
        "
        <w:tblW w:w="6097" w:type="dxa"/>
        <w:tblLook w:val="04A0" w:firstRow="1" w:lastRow="0" w:firstColumn="1" w:lastColumn="0" w:noHBand="0" w:noVBand="1"/>
      </w:tblPr>
      <w:tblGrid>
        <w:gridCol w:w="3054"/>
        <w:gridCol w:w="3063"/>
      </w:tblGrid>
      <w:tr>
        <w:trPr>
          <w:trHeight w:hRule="exact" w:val="255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0" w:after="68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0" w:after="68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说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源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+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源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-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信低侧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AN_L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侧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AN_H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6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706" w:tblpY="-270"/>
        <w:tblOverlap w:val="never"/>
        "
        <w:tblW w:w="6097" w:type="dxa"/>
        <w:tblLook w:val="04A0" w:firstRow="1" w:lastRow="0" w:firstColumn="1" w:lastColumn="0" w:noHBand="0" w:noVBand="1"/>
      </w:tblPr>
      <w:tblGrid>
        <w:gridCol w:w="3054"/>
        <w:gridCol w:w="3063"/>
      </w:tblGrid>
      <w:tr>
        <w:trPr>
          <w:trHeight w:hRule="exact" w:val="246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67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67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说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55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61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61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SWDIO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SWCLK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3V3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极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3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2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3V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GND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6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灯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706" w:tblpY="-270"/>
        <w:tblOverlap w:val="never"/>
        "
        <w:tblW w:w="6097" w:type="dxa"/>
        <w:tblLook w:val="04A0" w:firstRow="1" w:lastRow="0" w:firstColumn="1" w:lastColumn="0" w:noHBand="0" w:noVBand="1"/>
      </w:tblPr>
      <w:tblGrid>
        <w:gridCol w:w="3054"/>
        <w:gridCol w:w="3063"/>
      </w:tblGrid>
      <w:tr>
        <w:trPr>
          <w:trHeight w:hRule="exact" w:val="255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0" w:after="67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0" w:after="67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说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2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1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蓝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号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明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运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常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305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-8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306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-9" w:right="140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源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红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则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明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整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络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供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正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85" w:lineRule="exact"/>
              <w:ind w:left="-9" w:right="2844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常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29" w:after="0" w:line="224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主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要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器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件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规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格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7174" w:type="dxa"/>
        <w:tblLook w:val="04A0" w:firstRow="1" w:lastRow="0" w:firstColumn="1" w:lastColumn="0" w:noHBand="0" w:noVBand="1"/>
      </w:tblPr>
      <w:tblGrid>
        <w:gridCol w:w="1591"/>
        <w:gridCol w:w="1591"/>
        <w:gridCol w:w="2410"/>
        <w:gridCol w:w="1600"/>
      </w:tblGrid>
      <w:tr>
        <w:trPr>
          <w:trHeight w:hRule="exact" w:val="237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1" w:after="67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序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号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1" w:after="67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项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⽬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41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1" w:after="67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规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60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1" w:after="67" w:line="240" w:lineRule="auto"/>
              <w:ind w:left="78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55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6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61" w:line="240" w:lineRule="auto"/>
              <w:ind w:left="-11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MCU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41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6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GD32F303R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G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60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61" w:line="240" w:lineRule="auto"/>
              <w:ind w:left="-2" w:right="1156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 PCS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-11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驱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41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V8353SR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60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-2" w:right="1156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 PCS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-11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编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41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AS5047P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60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-2" w:right="1131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 PCS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153" w:line="240" w:lineRule="auto"/>
              <w:ind w:left="73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46735</wp:posOffset>
                  </wp:positionH>
                  <wp:positionV relativeFrom="line">
                    <wp:posOffset>96012</wp:posOffset>
                  </wp:positionV>
                  <wp:extent cx="3907148" cy="441098"/>
                  <wp:effectExtent l="0" t="0" r="0" b="0"/>
                  <wp:wrapNone/>
                  <wp:docPr id="110" name="Freeform 11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61135" y="96012"/>
                            <a:ext cx="3792848" cy="32679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47" w:lineRule="exact"/>
                                <w:ind w:left="3173" w:right="1" w:firstLine="0"/>
                                <w:jc w:val="right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104J395T19E010/NCP1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8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XH103F03R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B  </w:t>
                              </w:r>
                              <w:r>
                                <w:rPr lang="zh-CN" sz="13" baseline="9" dirty="0">
                                  <w:jc w:val="left"/>
                                  <w:rFonts w:ascii="宋体" w:hAnsi="宋体" w:cs="宋体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2 PCS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586"/>
                                  <w:tab w:val="left" w:pos="3173"/>
                                  <w:tab w:val="left" w:pos="5597"/>
                                </w:tabs>
                                <w:spacing w:before="100" w:after="0" w:line="155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5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功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率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MOS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JMGG031V06A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6 PCS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153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41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153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L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TS00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60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24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241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60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5" w:lineRule="exact"/>
        <w:ind w:left="920" w:right="0" w:firstLine="0"/>
      </w:pPr>
      <w:r/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上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位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机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使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⽤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说</w:t>
      </w:r>
      <w:r>
        <w:rPr lang="zh-CN" sz="27" baseline="0" dirty="0">
          <w:jc w:val="left"/>
          <w:rFonts w:ascii="Arial" w:hAnsi="Arial" w:cs="Arial"/>
          <w:b/>
          <w:bCs/>
          <w:color w:val="000000"/>
          <w:sz w:val="27"/>
          <w:szCs w:val="27"/>
        </w:rPr>
        <w:t>明</w:t>
      </w:r>
      <w:r>
        <w:rPr>
          <w:rFonts w:ascii="Times New Roman" w:hAnsi="Times New Roman" w:cs="Times New Roman"/>
          <w:sz w:val="27"/>
          <w:szCs w:val="2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20" w:right="0" w:firstLine="0"/>
      </w:pPr>
      <w:r>
        <w:drawing>
          <wp:anchor simplePos="0" relativeHeight="251658774" behindDoc="1" locked="0" layoutInCell="1" allowOverlap="1">
            <wp:simplePos x="0" y="0"/>
            <wp:positionH relativeFrom="page">
              <wp:posOffset>1194907</wp:posOffset>
            </wp:positionH>
            <wp:positionV relativeFrom="line">
              <wp:posOffset>196723</wp:posOffset>
            </wp:positionV>
            <wp:extent cx="865620" cy="5841"/>
            <wp:effectExtent l="0" t="0" r="0" b="0"/>
            <wp:wrapNone/>
            <wp:docPr id="111" name="Freeform 111">
              <a:hlinkClick r:id="rId109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865620" cy="5841"/>
                    </a:xfrm>
                    <a:custGeom>
                      <a:rect l="l" t="t" r="r" b="b"/>
                      <a:pathLst>
                        <a:path w="1881783" h="12700">
                          <a:moveTo>
                            <a:pt x="0" y="12700"/>
                          </a:moveTo>
                          <a:lnTo>
                            <a:pt x="1881783" y="12700"/>
                          </a:lnTo>
                          <a:lnTo>
                            <a:pt x="1881783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往</w:t>
      </w:r>
      <w:hyperlink r:id="rId109" w:history="1">
        <w:r>
          <w:rPr lang="zh-CN" sz="14" baseline="0" dirty="0">
            <w:jc w:val="left"/>
            <w:rFonts w:ascii="宋体" w:hAnsi="宋体" w:cs="宋体"/>
            <w:color w:val="000000"/>
            <w:sz w:val="14"/>
            <w:szCs w:val="14"/>
          </w:rPr>
          <w:t>ww</w:t>
        </w:r>
        <w:r>
          <w:rPr lang="zh-CN" sz="14" baseline="0" dirty="0">
            <w:jc w:val="left"/>
            <w:rFonts w:ascii="宋体" w:hAnsi="宋体" w:cs="宋体"/>
            <w:color w:val="000000"/>
            <w:spacing w:val="-11"/>
            <w:sz w:val="14"/>
            <w:szCs w:val="14"/>
          </w:rPr>
          <w:t>w</w:t>
        </w:r>
        <w:r>
          <w:rPr lang="zh-CN" sz="14" baseline="0" dirty="0">
            <w:jc w:val="left"/>
            <w:rFonts w:ascii="宋体" w:hAnsi="宋体" w:cs="宋体"/>
            <w:color w:val="000000"/>
            <w:spacing w:val="-28"/>
            <w:sz w:val="14"/>
            <w:szCs w:val="14"/>
          </w:rPr>
          <w:t>.</w:t>
        </w:r>
        <w:r>
          <w:rPr lang="zh-CN" sz="14" baseline="0" dirty="0">
            <w:jc w:val="left"/>
            <w:rFonts w:ascii="宋体" w:hAnsi="宋体" w:cs="宋体"/>
            <w:color w:val="000000"/>
            <w:spacing w:val="-18"/>
            <w:sz w:val="14"/>
            <w:szCs w:val="14"/>
          </w:rPr>
          <w:t>r</w:t>
        </w:r>
        <w:r>
          <w:rPr lang="zh-CN" sz="14" baseline="0" dirty="0">
            <w:jc w:val="left"/>
            <w:rFonts w:ascii="宋体" w:hAnsi="宋体" w:cs="宋体"/>
            <w:color w:val="000000"/>
            <w:sz w:val="14"/>
            <w:szCs w:val="14"/>
          </w:rPr>
          <w:t>obstride.com</w:t>
        </w:r>
      </w:hyperlink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硬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件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配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置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3" w:after="0" w:line="257" w:lineRule="exact"/>
        <w:ind w:left="920" w:right="923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USB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装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ch340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USB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##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其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台可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2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USB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USB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4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1 54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0D 0A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位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机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界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⾯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说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明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0" w:after="0" w:line="224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正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式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位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机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界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⾯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说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明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（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如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⽆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法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连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接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，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或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需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要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切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换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模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块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波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特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率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，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请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使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⽤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简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易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位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机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）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68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5"/>
          <w:sz w:val="15"/>
          <w:szCs w:val="15"/>
        </w:rPr>
        <w:t>5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-348868</wp:posOffset>
            </wp:positionV>
            <wp:extent cx="4141978" cy="2179066"/>
            <wp:effectExtent l="0" t="0" r="0" b="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0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8" cy="2179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94" w:lineRule="exact"/>
        <w:ind w:left="920" w:right="670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A.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择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258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113" name="Freeform 1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15"/>
                          </a:cubicBezTo>
                          <a:cubicBezTo>
                            <a:pt x="59472" y="15727"/>
                            <a:pt x="57178" y="12291"/>
                            <a:pt x="54201" y="9308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7"/>
                            <a:pt x="31751" y="0"/>
                          </a:cubicBezTo>
                          <a:cubicBezTo>
                            <a:pt x="27540" y="7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8"/>
                          </a:cubicBezTo>
                          <a:cubicBezTo>
                            <a:pt x="6323" y="12291"/>
                            <a:pt x="4029" y="15727"/>
                            <a:pt x="2417" y="19615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1"/>
                          </a:cubicBezTo>
                          <a:cubicBezTo>
                            <a:pt x="4029" y="47799"/>
                            <a:pt x="6323" y="51228"/>
                            <a:pt x="9300" y="54205"/>
                          </a:cubicBezTo>
                          <a:cubicBezTo>
                            <a:pt x="12277" y="57188"/>
                            <a:pt x="15710" y="59482"/>
                            <a:pt x="19600" y="61088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88"/>
                          </a:cubicBezTo>
                          <a:cubicBezTo>
                            <a:pt x="47790" y="59482"/>
                            <a:pt x="51224" y="57188"/>
                            <a:pt x="54201" y="54205"/>
                          </a:cubicBezTo>
                          <a:cubicBezTo>
                            <a:pt x="57178" y="51228"/>
                            <a:pt x="59472" y="47799"/>
                            <a:pt x="61084" y="43911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84" w:right="0" w:firstLine="0"/>
      </w:pPr>
      <w:r>
        <w:drawing>
          <wp:anchor simplePos="0" relativeHeight="251658265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114" name="Freeform 1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2"/>
                            <a:pt x="62695" y="23503"/>
                            <a:pt x="61084" y="19615"/>
                          </a:cubicBezTo>
                          <a:cubicBezTo>
                            <a:pt x="59472" y="15727"/>
                            <a:pt x="57178" y="12291"/>
                            <a:pt x="54201" y="9308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7"/>
                            <a:pt x="31751" y="0"/>
                          </a:cubicBezTo>
                          <a:cubicBezTo>
                            <a:pt x="27540" y="7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8"/>
                          </a:cubicBezTo>
                          <a:cubicBezTo>
                            <a:pt x="6323" y="12291"/>
                            <a:pt x="4029" y="15727"/>
                            <a:pt x="2417" y="19615"/>
                          </a:cubicBezTo>
                          <a:cubicBezTo>
                            <a:pt x="806" y="23503"/>
                            <a:pt x="0" y="27552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1"/>
                          </a:cubicBezTo>
                          <a:cubicBezTo>
                            <a:pt x="4029" y="47805"/>
                            <a:pt x="6323" y="51241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701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1"/>
                            <a:pt x="43901" y="61101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41"/>
                            <a:pt x="59472" y="47805"/>
                            <a:pt x="61084" y="43911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272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115" name="Freeform 1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2"/>
                            <a:pt x="62695" y="23503"/>
                            <a:pt x="61084" y="19615"/>
                          </a:cubicBezTo>
                          <a:cubicBezTo>
                            <a:pt x="59472" y="15727"/>
                            <a:pt x="57178" y="12291"/>
                            <a:pt x="54201" y="9308"/>
                          </a:cubicBezTo>
                          <a:cubicBezTo>
                            <a:pt x="51224" y="6332"/>
                            <a:pt x="47790" y="4037"/>
                            <a:pt x="43901" y="2431"/>
                          </a:cubicBezTo>
                          <a:cubicBezTo>
                            <a:pt x="40011" y="819"/>
                            <a:pt x="35961" y="7"/>
                            <a:pt x="31751" y="0"/>
                          </a:cubicBezTo>
                          <a:cubicBezTo>
                            <a:pt x="27540" y="7"/>
                            <a:pt x="23490" y="819"/>
                            <a:pt x="19600" y="2431"/>
                          </a:cubicBezTo>
                          <a:cubicBezTo>
                            <a:pt x="15710" y="4037"/>
                            <a:pt x="12277" y="6332"/>
                            <a:pt x="9300" y="9308"/>
                          </a:cubicBezTo>
                          <a:cubicBezTo>
                            <a:pt x="6323" y="12291"/>
                            <a:pt x="4029" y="15727"/>
                            <a:pt x="2417" y="19615"/>
                          </a:cubicBezTo>
                          <a:cubicBezTo>
                            <a:pt x="806" y="23503"/>
                            <a:pt x="0" y="27552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1"/>
                          </a:cubicBezTo>
                          <a:cubicBezTo>
                            <a:pt x="4029" y="47805"/>
                            <a:pt x="6323" y="51235"/>
                            <a:pt x="9300" y="54205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701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1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05"/>
                          </a:cubicBezTo>
                          <a:cubicBezTo>
                            <a:pt x="57178" y="51235"/>
                            <a:pt x="59472" y="47805"/>
                            <a:pt x="61084" y="43911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84" w:right="0" w:firstLine="0"/>
      </w:pPr>
      <w:r>
        <w:drawing>
          <wp:anchor simplePos="0" relativeHeight="251658279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116" name="Freeform 1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2"/>
                            <a:pt x="62695" y="23503"/>
                            <a:pt x="61084" y="19615"/>
                          </a:cubicBezTo>
                          <a:cubicBezTo>
                            <a:pt x="59472" y="15727"/>
                            <a:pt x="57178" y="12291"/>
                            <a:pt x="54201" y="9308"/>
                          </a:cubicBezTo>
                          <a:cubicBezTo>
                            <a:pt x="51224" y="6332"/>
                            <a:pt x="47790" y="4037"/>
                            <a:pt x="43901" y="2425"/>
                          </a:cubicBezTo>
                          <a:cubicBezTo>
                            <a:pt x="40011" y="819"/>
                            <a:pt x="35961" y="7"/>
                            <a:pt x="31751" y="0"/>
                          </a:cubicBezTo>
                          <a:cubicBezTo>
                            <a:pt x="27540" y="7"/>
                            <a:pt x="23490" y="819"/>
                            <a:pt x="19600" y="2425"/>
                          </a:cubicBezTo>
                          <a:cubicBezTo>
                            <a:pt x="15710" y="4037"/>
                            <a:pt x="12277" y="6332"/>
                            <a:pt x="9300" y="9308"/>
                          </a:cubicBezTo>
                          <a:cubicBezTo>
                            <a:pt x="6323" y="12291"/>
                            <a:pt x="4029" y="15727"/>
                            <a:pt x="2417" y="19615"/>
                          </a:cubicBezTo>
                          <a:cubicBezTo>
                            <a:pt x="806" y="23503"/>
                            <a:pt x="0" y="27552"/>
                            <a:pt x="1" y="31750"/>
                          </a:cubicBezTo>
                          <a:cubicBezTo>
                            <a:pt x="0" y="35961"/>
                            <a:pt x="806" y="40017"/>
                            <a:pt x="2417" y="43905"/>
                          </a:cubicBezTo>
                          <a:cubicBezTo>
                            <a:pt x="4029" y="47799"/>
                            <a:pt x="6323" y="51235"/>
                            <a:pt x="9300" y="54205"/>
                          </a:cubicBezTo>
                          <a:cubicBezTo>
                            <a:pt x="12277" y="57188"/>
                            <a:pt x="15710" y="59482"/>
                            <a:pt x="19600" y="61088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88"/>
                          </a:cubicBezTo>
                          <a:cubicBezTo>
                            <a:pt x="47790" y="59482"/>
                            <a:pt x="51224" y="57188"/>
                            <a:pt x="54201" y="54205"/>
                          </a:cubicBezTo>
                          <a:cubicBezTo>
                            <a:pt x="57178" y="51235"/>
                            <a:pt x="59472" y="47799"/>
                            <a:pt x="61084" y="43911"/>
                          </a:cubicBezTo>
                          <a:cubicBezTo>
                            <a:pt x="62695" y="40017"/>
                            <a:pt x="63500" y="35961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92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0"/>
          <w:sz w:val="14"/>
          <w:szCs w:val="14"/>
        </w:rPr>
        <w:t>B.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择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296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117" name="Freeform 1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200"/>
                            <a:pt x="15710" y="59495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95"/>
                            <a:pt x="51224" y="57200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84" w:right="0" w:firstLine="0"/>
      </w:pPr>
      <w:r>
        <w:drawing>
          <wp:anchor simplePos="0" relativeHeight="251658308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118" name="Freeform 1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491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26"/>
                            <a:pt x="47790" y="4031"/>
                            <a:pt x="43901" y="2431"/>
                          </a:cubicBezTo>
                          <a:cubicBezTo>
                            <a:pt x="40011" y="807"/>
                            <a:pt x="35961" y="0"/>
                            <a:pt x="31751" y="0"/>
                          </a:cubicBezTo>
                          <a:cubicBezTo>
                            <a:pt x="27540" y="0"/>
                            <a:pt x="23490" y="807"/>
                            <a:pt x="19600" y="2419"/>
                          </a:cubicBezTo>
                          <a:cubicBezTo>
                            <a:pt x="15710" y="4031"/>
                            <a:pt x="12277" y="6326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491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息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12" w:lineRule="exact"/>
        <w:ind w:left="1184" w:right="6700" w:firstLine="0"/>
      </w:pPr>
      <w:r>
        <w:drawing>
          <wp:anchor simplePos="0" relativeHeight="25165831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144866</wp:posOffset>
            </wp:positionV>
            <wp:extent cx="29210" cy="29209"/>
            <wp:effectExtent l="0" t="0" r="0" b="0"/>
            <wp:wrapNone/>
            <wp:docPr id="119" name="Freeform 11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491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491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>
        <w:drawing>
          <wp:anchor simplePos="0" relativeHeight="25165832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158877</wp:posOffset>
            </wp:positionV>
            <wp:extent cx="29210" cy="29209"/>
            <wp:effectExtent l="0" t="0" r="0" b="0"/>
            <wp:wrapNone/>
            <wp:docPr id="120" name="Freeform 1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491"/>
                            <a:pt x="61084" y="19609"/>
                          </a:cubicBezTo>
                          <a:cubicBezTo>
                            <a:pt x="59472" y="15714"/>
                            <a:pt x="57178" y="12279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79"/>
                            <a:pt x="4029" y="15714"/>
                            <a:pt x="2417" y="19609"/>
                          </a:cubicBezTo>
                          <a:cubicBezTo>
                            <a:pt x="806" y="23491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 ID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47" w:lineRule="exact"/>
        <w:ind w:left="1184" w:right="0" w:firstLine="0"/>
      </w:pPr>
      <w:r>
        <w:drawing>
          <wp:anchor simplePos="0" relativeHeight="251658336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117561</wp:posOffset>
            </wp:positionV>
            <wp:extent cx="29210" cy="29209"/>
            <wp:effectExtent l="0" t="0" r="0" b="0"/>
            <wp:wrapNone/>
            <wp:docPr id="121" name="Freeform 1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26"/>
                            <a:pt x="47790" y="4031"/>
                            <a:pt x="43901" y="2419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19"/>
                          </a:cubicBezTo>
                          <a:cubicBezTo>
                            <a:pt x="15710" y="4031"/>
                            <a:pt x="12277" y="6326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812"/>
                            <a:pt x="6323" y="51247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07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47"/>
                            <a:pt x="59472" y="47812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84" w:right="0" w:firstLine="0"/>
      </w:pPr>
      <w:r>
        <w:drawing>
          <wp:anchor simplePos="0" relativeHeight="251658348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122" name="Freeform 1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812"/>
                            <a:pt x="6323" y="51247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47"/>
                            <a:pt x="59472" y="47812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04" w:right="6780" w:firstLine="0"/>
        <w:jc w:val="right"/>
      </w:pPr>
      <w:r>
        <w:drawing>
          <wp:anchor simplePos="0" relativeHeight="251658374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137246</wp:posOffset>
            </wp:positionV>
            <wp:extent cx="29210" cy="29209"/>
            <wp:effectExtent l="0" t="0" r="0" b="0"/>
            <wp:wrapNone/>
            <wp:docPr id="123" name="Freeform 1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05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05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中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04" w:right="6780" w:firstLine="0"/>
        <w:jc w:val="right"/>
      </w:pPr>
      <w:r>
        <w:drawing>
          <wp:anchor simplePos="0" relativeHeight="25165839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137246</wp:posOffset>
            </wp:positionV>
            <wp:extent cx="29210" cy="29209"/>
            <wp:effectExtent l="0" t="0" r="0" b="0"/>
            <wp:wrapNone/>
            <wp:docPr id="124" name="Freeform 1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26"/>
                            <a:pt x="47790" y="4031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31"/>
                            <a:pt x="12277" y="6326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799"/>
                            <a:pt x="6323" y="51235"/>
                            <a:pt x="9300" y="54199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199"/>
                          </a:cubicBezTo>
                          <a:cubicBezTo>
                            <a:pt x="57178" y="51235"/>
                            <a:pt x="59472" y="47799"/>
                            <a:pt x="61084" y="43905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中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04" w:right="6926" w:firstLine="0"/>
        <w:jc w:val="right"/>
      </w:pPr>
      <w:r>
        <w:drawing>
          <wp:anchor simplePos="0" relativeHeight="251658420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124546</wp:posOffset>
            </wp:positionV>
            <wp:extent cx="29210" cy="29209"/>
            <wp:effectExtent l="0" t="0" r="0" b="0"/>
            <wp:wrapNone/>
            <wp:docPr id="125" name="Freeform 1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21"/>
                          </a:cubicBezTo>
                          <a:cubicBezTo>
                            <a:pt x="59472" y="15727"/>
                            <a:pt x="57178" y="12291"/>
                            <a:pt x="54201" y="9315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07"/>
                            <a:pt x="35961" y="0"/>
                            <a:pt x="31751" y="0"/>
                          </a:cubicBezTo>
                          <a:cubicBezTo>
                            <a:pt x="27540" y="0"/>
                            <a:pt x="23490" y="807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15"/>
                          </a:cubicBezTo>
                          <a:cubicBezTo>
                            <a:pt x="6323" y="12291"/>
                            <a:pt x="4029" y="15727"/>
                            <a:pt x="2417" y="19621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200"/>
                            <a:pt x="15710" y="59495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95"/>
                            <a:pt x="51224" y="57200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pacing w:val="-10"/>
          <w:sz w:val="14"/>
          <w:szCs w:val="14"/>
        </w:rPr>
        <w:t>地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04" w:right="6780" w:firstLine="0"/>
        <w:jc w:val="right"/>
      </w:pPr>
      <w:r>
        <w:drawing>
          <wp:anchor simplePos="0" relativeHeight="251658442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137246</wp:posOffset>
            </wp:positionV>
            <wp:extent cx="29210" cy="29209"/>
            <wp:effectExtent l="0" t="0" r="0" b="0"/>
            <wp:wrapNone/>
            <wp:docPr id="126" name="Freeform 1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21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44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21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812"/>
                            <a:pt x="6323" y="51247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47"/>
                            <a:pt x="59472" y="47812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置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04" w:right="6780" w:firstLine="0"/>
        <w:jc w:val="right"/>
      </w:pPr>
      <w:r>
        <w:drawing>
          <wp:anchor simplePos="0" relativeHeight="251658469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124546</wp:posOffset>
            </wp:positionV>
            <wp:extent cx="29210" cy="29209"/>
            <wp:effectExtent l="0" t="0" r="0" b="0"/>
            <wp:wrapNone/>
            <wp:docPr id="127" name="Freeform 1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491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26"/>
                            <a:pt x="47790" y="4031"/>
                            <a:pt x="43901" y="2431"/>
                          </a:cubicBezTo>
                          <a:cubicBezTo>
                            <a:pt x="40011" y="807"/>
                            <a:pt x="35961" y="0"/>
                            <a:pt x="31751" y="0"/>
                          </a:cubicBezTo>
                          <a:cubicBezTo>
                            <a:pt x="27540" y="0"/>
                            <a:pt x="23490" y="807"/>
                            <a:pt x="19600" y="2419"/>
                          </a:cubicBezTo>
                          <a:cubicBezTo>
                            <a:pt x="15710" y="4031"/>
                            <a:pt x="12277" y="6326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491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812"/>
                            <a:pt x="6323" y="51247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47"/>
                            <a:pt x="59472" y="47812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⾼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" w:after="0" w:line="312" w:lineRule="exact"/>
        <w:ind w:left="1184" w:right="6700" w:hanging="264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>
        <w:drawing>
          <wp:anchor simplePos="0" relativeHeight="251658503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135341</wp:posOffset>
            </wp:positionV>
            <wp:extent cx="29210" cy="29209"/>
            <wp:effectExtent l="0" t="0" r="0" b="0"/>
            <wp:wrapNone/>
            <wp:docPr id="128" name="Freeform 1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491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26"/>
                            <a:pt x="47790" y="4031"/>
                            <a:pt x="43901" y="2419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19"/>
                          </a:cubicBezTo>
                          <a:cubicBezTo>
                            <a:pt x="15710" y="4031"/>
                            <a:pt x="12277" y="6326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491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812"/>
                            <a:pt x="6323" y="51247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107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07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47"/>
                            <a:pt x="59472" y="47812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线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525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129" name="Freeform 1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491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19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491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812"/>
                            <a:pt x="6323" y="51247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47"/>
                            <a:pt x="59472" y="47812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84" w:right="0" w:firstLine="0"/>
      </w:pPr>
      <w:r>
        <w:drawing>
          <wp:anchor simplePos="0" relativeHeight="251658542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130" name="Freeform 1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21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19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80"/>
                            <a:pt x="806" y="40035"/>
                            <a:pt x="2417" y="43917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200"/>
                            <a:pt x="15710" y="59495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95"/>
                            <a:pt x="51224" y="57200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17"/>
                          </a:cubicBezTo>
                          <a:cubicBezTo>
                            <a:pt x="62695" y="40035"/>
                            <a:pt x="63500" y="35980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55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131" name="Freeform 1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21"/>
                          </a:cubicBezTo>
                          <a:cubicBezTo>
                            <a:pt x="59472" y="15739"/>
                            <a:pt x="57178" y="12304"/>
                            <a:pt x="54201" y="9315"/>
                          </a:cubicBezTo>
                          <a:cubicBezTo>
                            <a:pt x="51224" y="6350"/>
                            <a:pt x="47790" y="4056"/>
                            <a:pt x="43901" y="2431"/>
                          </a:cubicBezTo>
                          <a:cubicBezTo>
                            <a:pt x="40011" y="831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31"/>
                            <a:pt x="19600" y="2431"/>
                          </a:cubicBezTo>
                          <a:cubicBezTo>
                            <a:pt x="15710" y="4056"/>
                            <a:pt x="12277" y="6350"/>
                            <a:pt x="9300" y="9315"/>
                          </a:cubicBezTo>
                          <a:cubicBezTo>
                            <a:pt x="6323" y="12304"/>
                            <a:pt x="4029" y="15739"/>
                            <a:pt x="2417" y="19621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80"/>
                            <a:pt x="806" y="40023"/>
                            <a:pt x="2417" y="43905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200"/>
                            <a:pt x="15710" y="59495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95"/>
                            <a:pt x="51224" y="57200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05"/>
                          </a:cubicBezTo>
                          <a:cubicBezTo>
                            <a:pt x="62695" y="40023"/>
                            <a:pt x="63500" y="35980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图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84" w:right="0" w:firstLine="0"/>
      </w:pPr>
      <w:r>
        <w:drawing>
          <wp:anchor simplePos="0" relativeHeight="251658569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132" name="Freeform 1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200"/>
                            <a:pt x="15710" y="59495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95"/>
                            <a:pt x="51224" y="57200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地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303" w:lineRule="exact"/>
        <w:ind w:left="1184" w:right="6700" w:hanging="264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>
        <w:drawing>
          <wp:anchor simplePos="0" relativeHeight="251658590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133" name="Freeform 1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21"/>
                          </a:cubicBezTo>
                          <a:cubicBezTo>
                            <a:pt x="59472" y="15739"/>
                            <a:pt x="57178" y="12304"/>
                            <a:pt x="54201" y="9315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15"/>
                          </a:cubicBezTo>
                          <a:cubicBezTo>
                            <a:pt x="6323" y="12304"/>
                            <a:pt x="4029" y="15739"/>
                            <a:pt x="2417" y="19621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812"/>
                            <a:pt x="6323" y="51247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47"/>
                            <a:pt x="59472" y="47812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书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" w:after="0" w:line="303" w:lineRule="exact"/>
        <w:ind w:left="920" w:right="6700" w:firstLine="264"/>
      </w:pPr>
      <w:r>
        <w:drawing>
          <wp:anchor simplePos="0" relativeHeight="251658611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134" name="Freeform 1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息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C.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询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634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135" name="Freeform 1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491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15"/>
                          </a:cubicBezTo>
                          <a:cubicBezTo>
                            <a:pt x="51224" y="6350"/>
                            <a:pt x="47790" y="4056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56"/>
                            <a:pt x="12277" y="6350"/>
                            <a:pt x="9300" y="9315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491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812"/>
                            <a:pt x="6323" y="51247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82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82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47"/>
                            <a:pt x="59472" y="47812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息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" w:after="0" w:line="303" w:lineRule="exact"/>
        <w:ind w:left="920" w:right="6700" w:firstLine="264"/>
      </w:pPr>
      <w:r>
        <w:drawing>
          <wp:anchor simplePos="0" relativeHeight="251658641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136" name="Freeform 1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14"/>
                            <a:pt x="57178" y="12279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19"/>
                          </a:cubicBezTo>
                          <a:cubicBezTo>
                            <a:pt x="40011" y="807"/>
                            <a:pt x="35961" y="0"/>
                            <a:pt x="31751" y="0"/>
                          </a:cubicBezTo>
                          <a:cubicBezTo>
                            <a:pt x="27540" y="0"/>
                            <a:pt x="23490" y="807"/>
                            <a:pt x="19600" y="2419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79"/>
                            <a:pt x="4029" y="15714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80"/>
                            <a:pt x="806" y="40035"/>
                            <a:pt x="2417" y="43917"/>
                          </a:cubicBezTo>
                          <a:cubicBezTo>
                            <a:pt x="4029" y="47812"/>
                            <a:pt x="6323" y="51247"/>
                            <a:pt x="9300" y="54211"/>
                          </a:cubicBezTo>
                          <a:cubicBezTo>
                            <a:pt x="12277" y="57200"/>
                            <a:pt x="15710" y="59495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95"/>
                            <a:pt x="51224" y="57200"/>
                            <a:pt x="54201" y="54211"/>
                          </a:cubicBezTo>
                          <a:cubicBezTo>
                            <a:pt x="57178" y="51247"/>
                            <a:pt x="59472" y="47812"/>
                            <a:pt x="61084" y="43917"/>
                          </a:cubicBezTo>
                          <a:cubicBezTo>
                            <a:pt x="62695" y="40035"/>
                            <a:pt x="63500" y="35980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息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D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656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137" name="Freeform 1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56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56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05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05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息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67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3"/>
          <w:sz w:val="15"/>
          <w:szCs w:val="15"/>
        </w:rPr>
        <w:t>6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47" w:lineRule="exact"/>
        <w:ind w:left="1184" w:right="0" w:firstLine="0"/>
      </w:pPr>
      <w:r>
        <w:drawing>
          <wp:anchor simplePos="0" relativeHeight="251658241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41361</wp:posOffset>
            </wp:positionV>
            <wp:extent cx="29210" cy="29209"/>
            <wp:effectExtent l="0" t="0" r="0" b="0"/>
            <wp:wrapNone/>
            <wp:docPr id="138" name="Freeform 1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491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26"/>
                            <a:pt x="47790" y="4031"/>
                            <a:pt x="43901" y="2419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19"/>
                          </a:cubicBezTo>
                          <a:cubicBezTo>
                            <a:pt x="15710" y="4031"/>
                            <a:pt x="12277" y="6326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491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812"/>
                            <a:pt x="6323" y="51247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47"/>
                            <a:pt x="59472" y="47812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息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92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E.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区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47" w:lineRule="exact"/>
        <w:ind w:left="1184" w:right="0" w:firstLine="0"/>
      </w:pPr>
      <w:r>
        <w:drawing>
          <wp:anchor simplePos="0" relativeHeight="251658258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117562</wp:posOffset>
            </wp:positionV>
            <wp:extent cx="29210" cy="29209"/>
            <wp:effectExtent l="0" t="0" r="0" b="0"/>
            <wp:wrapNone/>
            <wp:docPr id="139" name="Freeform 13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21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19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19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21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80"/>
                            <a:pt x="806" y="40023"/>
                            <a:pt x="2417" y="43905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200"/>
                            <a:pt x="15710" y="59495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95"/>
                            <a:pt x="51224" y="57200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05"/>
                          </a:cubicBezTo>
                          <a:cubicBezTo>
                            <a:pt x="62695" y="40023"/>
                            <a:pt x="63500" y="35980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04" w:right="7220" w:firstLine="0"/>
        <w:jc w:val="right"/>
      </w:pPr>
      <w:r>
        <w:drawing>
          <wp:anchor simplePos="0" relativeHeight="251658265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137247</wp:posOffset>
            </wp:positionV>
            <wp:extent cx="29210" cy="29209"/>
            <wp:effectExtent l="0" t="0" r="0" b="0"/>
            <wp:wrapNone/>
            <wp:docPr id="140" name="Freeform 14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26"/>
                            <a:pt x="47790" y="4031"/>
                            <a:pt x="43901" y="2431"/>
                          </a:cubicBezTo>
                          <a:cubicBezTo>
                            <a:pt x="40011" y="819"/>
                            <a:pt x="35961" y="13"/>
                            <a:pt x="31751" y="0"/>
                          </a:cubicBezTo>
                          <a:cubicBezTo>
                            <a:pt x="27540" y="13"/>
                            <a:pt x="23490" y="819"/>
                            <a:pt x="19600" y="2431"/>
                          </a:cubicBezTo>
                          <a:cubicBezTo>
                            <a:pt x="15710" y="4031"/>
                            <a:pt x="12277" y="6326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55"/>
                            <a:pt x="806" y="40010"/>
                            <a:pt x="2417" y="43905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188"/>
                            <a:pt x="15710" y="59482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82"/>
                            <a:pt x="51224" y="57188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05"/>
                          </a:cubicBezTo>
                          <a:cubicBezTo>
                            <a:pt x="62695" y="40010"/>
                            <a:pt x="63500" y="35955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快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pacing w:val="-10"/>
          <w:sz w:val="14"/>
          <w:szCs w:val="14"/>
        </w:rPr>
        <w:t>转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12" w:lineRule="exact"/>
        <w:ind w:left="920" w:right="6994" w:firstLine="264"/>
      </w:pPr>
      <w:r>
        <w:drawing>
          <wp:anchor simplePos="0" relativeHeight="251658285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140422</wp:posOffset>
            </wp:positionV>
            <wp:extent cx="29210" cy="29209"/>
            <wp:effectExtent l="0" t="0" r="0" b="0"/>
            <wp:wrapNone/>
            <wp:docPr id="141" name="Freeform 1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46"/>
                            <a:pt x="62695" y="23503"/>
                            <a:pt x="61084" y="19609"/>
                          </a:cubicBezTo>
                          <a:cubicBezTo>
                            <a:pt x="59472" y="15727"/>
                            <a:pt x="57178" y="12291"/>
                            <a:pt x="54201" y="9302"/>
                          </a:cubicBezTo>
                          <a:cubicBezTo>
                            <a:pt x="51224" y="6338"/>
                            <a:pt x="47790" y="4044"/>
                            <a:pt x="43901" y="2431"/>
                          </a:cubicBezTo>
                          <a:cubicBezTo>
                            <a:pt x="40011" y="807"/>
                            <a:pt x="35961" y="0"/>
                            <a:pt x="31751" y="0"/>
                          </a:cubicBezTo>
                          <a:cubicBezTo>
                            <a:pt x="27540" y="0"/>
                            <a:pt x="23490" y="807"/>
                            <a:pt x="19600" y="2431"/>
                          </a:cubicBezTo>
                          <a:cubicBezTo>
                            <a:pt x="15710" y="4044"/>
                            <a:pt x="12277" y="6338"/>
                            <a:pt x="9300" y="9302"/>
                          </a:cubicBezTo>
                          <a:cubicBezTo>
                            <a:pt x="6323" y="12291"/>
                            <a:pt x="4029" y="15727"/>
                            <a:pt x="2417" y="19609"/>
                          </a:cubicBezTo>
                          <a:cubicBezTo>
                            <a:pt x="806" y="23503"/>
                            <a:pt x="0" y="27546"/>
                            <a:pt x="1" y="31750"/>
                          </a:cubicBezTo>
                          <a:cubicBezTo>
                            <a:pt x="0" y="35967"/>
                            <a:pt x="806" y="40023"/>
                            <a:pt x="2417" y="43917"/>
                          </a:cubicBezTo>
                          <a:cubicBezTo>
                            <a:pt x="4029" y="47799"/>
                            <a:pt x="6323" y="51235"/>
                            <a:pt x="9300" y="54211"/>
                          </a:cubicBezTo>
                          <a:cubicBezTo>
                            <a:pt x="12277" y="57200"/>
                            <a:pt x="15710" y="59495"/>
                            <a:pt x="19600" y="61094"/>
                          </a:cubicBezTo>
                          <a:cubicBezTo>
                            <a:pt x="23490" y="62694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94"/>
                            <a:pt x="43901" y="61094"/>
                          </a:cubicBezTo>
                          <a:cubicBezTo>
                            <a:pt x="47790" y="59495"/>
                            <a:pt x="51224" y="57200"/>
                            <a:pt x="54201" y="54211"/>
                          </a:cubicBezTo>
                          <a:cubicBezTo>
                            <a:pt x="57178" y="51235"/>
                            <a:pt x="59472" y="47799"/>
                            <a:pt x="61084" y="43917"/>
                          </a:cubicBezTo>
                          <a:cubicBezTo>
                            <a:pt x="62695" y="40023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区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电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机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设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置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连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接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设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37" behindDoc="0" locked="0" layoutInCell="1" allowOverlap="1">
            <wp:simplePos x="0" y="0"/>
            <wp:positionH relativeFrom="page">
              <wp:posOffset>1960117</wp:posOffset>
            </wp:positionH>
            <wp:positionV relativeFrom="paragraph">
              <wp:posOffset>-370708</wp:posOffset>
            </wp:positionV>
            <wp:extent cx="3651250" cy="1992122"/>
            <wp:effectExtent l="0" t="0" r="0" b="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spect="0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1250" cy="1992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USB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装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ch340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本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设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415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-19937</wp:posOffset>
            </wp:positionV>
            <wp:extent cx="4141977" cy="239522"/>
            <wp:effectExtent l="0" t="0" r="0" b="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ChangeAspect="0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7" cy="239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3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id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" w:after="0" w:line="303" w:lineRule="exact"/>
        <w:ind w:left="980" w:right="3167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表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566" behindDoc="0" locked="0" layoutInCell="1" allowOverlap="1">
            <wp:simplePos x="0" y="0"/>
            <wp:positionH relativeFrom="page">
              <wp:posOffset>1878329</wp:posOffset>
            </wp:positionH>
            <wp:positionV relativeFrom="paragraph">
              <wp:posOffset>-370710</wp:posOffset>
            </wp:positionV>
            <wp:extent cx="3814826" cy="2588005"/>
            <wp:effectExtent l="0" t="0" r="0" b="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ChangeAspect="0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4826" cy="258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75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11"/>
          <w:sz w:val="15"/>
          <w:szCs w:val="15"/>
        </w:rPr>
        <w:t>7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892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spacing w:before="73" w:after="0" w:line="220" w:lineRule="exact"/>
        <w:ind w:left="920" w:right="892" w:firstLine="331"/>
      </w:pPr>
      <w:r/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矩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限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护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间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勿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意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因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违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操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作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导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致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⼈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体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伤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害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节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逆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伤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我</w:t>
      </w:r>
      <w:r>
        <w:rPr lang="zh-CN" sz="14" baseline="0" dirty="0">
          <w:jc w:val="left"/>
          <w:rFonts w:ascii="Arial" w:hAnsi="Arial" w:cs="Arial"/>
          <w:b/>
          <w:bCs/>
          <w:color w:val="000000"/>
          <w:spacing w:val="-11"/>
          <w:sz w:val="14"/>
          <w:szCs w:val="14"/>
        </w:rPr>
        <w:t>司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承担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任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何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法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律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责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任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tblpX="940" w:tblpY="-105"/>
        <w:tblOverlap w:val="never"/>
        "
        <w:tblW w:w="8269" w:type="dxa"/>
        <w:tblLook w:val="04A0" w:firstRow="1" w:lastRow="0" w:firstColumn="1" w:lastColumn="0" w:noHBand="0" w:noVBand="1"/>
      </w:tblPr>
      <w:tblGrid>
        <w:gridCol w:w="1113"/>
        <w:gridCol w:w="1462"/>
        <w:gridCol w:w="1103"/>
        <w:gridCol w:w="1094"/>
        <w:gridCol w:w="1113"/>
        <w:gridCol w:w="1103"/>
        <w:gridCol w:w="1297"/>
      </w:tblGrid>
      <w:tr>
        <w:trPr>
          <w:trHeight w:hRule="exact" w:val="255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功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能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码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属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最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最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⼩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7" w:right="-18" w:firstLine="0"/>
            </w:pPr>
            <w:r>
              <w:drawing>
                <wp:anchor simplePos="0" relativeHeight="25165828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-63408</wp:posOffset>
                  </wp:positionV>
                  <wp:extent cx="502207" cy="31241"/>
                  <wp:effectExtent l="0" t="0" r="0" b="0"/>
                  <wp:wrapNone/>
                  <wp:docPr id="145" name="Picture 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263" behindDoc="1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-57567</wp:posOffset>
                  </wp:positionV>
                  <wp:extent cx="502207" cy="194816"/>
                  <wp:effectExtent l="0" t="0" r="0" b="0"/>
                  <wp:wrapNone/>
                  <wp:docPr id="146" name="Picture 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1948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28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106008</wp:posOffset>
                  </wp:positionV>
                  <wp:extent cx="502207" cy="31241"/>
                  <wp:effectExtent l="0" t="0" r="0" b="0"/>
                  <wp:wrapNone/>
                  <wp:docPr id="147" name="Picture 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当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供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考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Name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String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</w:pPr>
            <w:r>
              <w:drawing>
                <wp:anchor simplePos="0" relativeHeight="25165831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199631</wp:posOffset>
                  </wp:positionV>
                  <wp:extent cx="502207" cy="31241"/>
                  <wp:effectExtent l="0" t="0" r="0" b="0"/>
                  <wp:wrapNone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4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ÿÿÿÿÿÿÿÿÿÿÿÿÿÿÿÿ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0001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BarCode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String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0" w:firstLine="0"/>
            </w:pPr>
            <w:r>
              <w:drawing>
                <wp:anchor simplePos="0" relativeHeight="25165832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150734</wp:posOffset>
                  </wp:positionV>
                  <wp:extent cx="502207" cy="31241"/>
                  <wp:effectExtent l="0" t="0" r="0" b="0"/>
                  <wp:wrapNone/>
                  <wp:docPr id="149" name="Picture 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 14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ÿÿÿÿÿÿÿÿÿÿÿÿÿÿÿÿ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X1000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BootCod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eV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ersion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String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0" w:firstLine="0"/>
            </w:pPr>
            <w:r>
              <w:drawing>
                <wp:anchor simplePos="0" relativeHeight="25165834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150732</wp:posOffset>
                  </wp:positionV>
                  <wp:extent cx="502207" cy="31241"/>
                  <wp:effectExtent l="0" t="0" r="0" b="0"/>
                  <wp:wrapNone/>
                  <wp:docPr id="150" name="Picture 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1.5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X1001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BootBuildDate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String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0" w:firstLine="0"/>
            </w:pPr>
            <w:r>
              <w:drawing>
                <wp:anchor simplePos="0" relativeHeight="25165836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150730</wp:posOffset>
                  </wp:positionV>
                  <wp:extent cx="502207" cy="31247"/>
                  <wp:effectExtent l="0" t="0" r="0" b="0"/>
                  <wp:wrapNone/>
                  <wp:docPr id="151" name="Picture 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15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Mar 16 2022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X1002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BootBuildTime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String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0" w:firstLine="0"/>
            </w:pPr>
            <w:r>
              <w:drawing>
                <wp:anchor simplePos="0" relativeHeight="25165837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151369</wp:posOffset>
                  </wp:positionV>
                  <wp:extent cx="502207" cy="31241"/>
                  <wp:effectExtent l="0" t="0" r="0" b="0"/>
                  <wp:wrapNone/>
                  <wp:docPr id="152" name="Picture 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 15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202209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X1003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AppCod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eV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ersion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String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>
              <w:drawing>
                <wp:anchor simplePos="0" relativeHeight="25165839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151367</wp:posOffset>
                  </wp:positionV>
                  <wp:extent cx="502207" cy="31241"/>
                  <wp:effectExtent l="0" t="0" r="0" b="0"/>
                  <wp:wrapNone/>
                  <wp:docPr id="154" name="Picture 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 15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hyperlink r:id="rId153" w:history="1">
              <w:r>
                <w:rPr lang="zh-CN" sz="13" baseline="0" dirty="0">
                  <w:jc w:val="left"/>
                  <w:rFonts w:ascii="宋体" w:hAnsi="宋体" w:cs="宋体"/>
                  <w:color w:val="000000"/>
                  <w:spacing w:val="-5"/>
                  <w:sz w:val="13"/>
                  <w:szCs w:val="13"/>
                </w:rPr>
                <w:t>0.0.0</w:t>
              </w:r>
              <w:r>
                <w:rPr lang="zh-CN" sz="13" baseline="0" dirty="0">
                  <w:jc w:val="left"/>
                  <w:rFonts w:ascii="宋体" w:hAnsi="宋体" w:cs="宋体"/>
                  <w:color w:val="000000"/>
                  <w:spacing w:val="-40"/>
                  <w:sz w:val="13"/>
                  <w:szCs w:val="13"/>
                </w:rPr>
                <w:t>.</w:t>
              </w:r>
              <w:r>
                <w:rPr lang="zh-CN" sz="13" baseline="0" dirty="0">
                  <w:jc w:val="left"/>
                  <w:rFonts w:ascii="宋体" w:hAnsi="宋体" w:cs="宋体"/>
                  <w:color w:val="000000"/>
                  <w:spacing w:val="-13"/>
                  <w:sz w:val="13"/>
                  <w:szCs w:val="13"/>
                </w:rPr>
                <w:t>1</w:t>
              </w:r>
            </w:hyperlink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X1004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AppGit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ersion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String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0" w:firstLine="0"/>
            </w:pPr>
            <w:r>
              <w:drawing>
                <wp:anchor simplePos="0" relativeHeight="25165840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150730</wp:posOffset>
                  </wp:positionV>
                  <wp:extent cx="502207" cy="31247"/>
                  <wp:effectExtent l="0" t="0" r="0" b="0"/>
                  <wp:wrapNone/>
                  <wp:docPr id="155" name="Picture 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 15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7b844b0fM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X1005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AppBuildDate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String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0" w:firstLine="0"/>
            </w:pPr>
            <w:r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150734</wp:posOffset>
                  </wp:positionV>
                  <wp:extent cx="502207" cy="31241"/>
                  <wp:effectExtent l="0" t="0" r="0" b="0"/>
                  <wp:wrapNone/>
                  <wp:docPr id="156" name="Picture 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 15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Apr 14 2022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X1006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AppBuildTime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String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0" w:firstLine="0"/>
            </w:pPr>
            <w:r>
              <w:drawing>
                <wp:anchor simplePos="0" relativeHeight="25165844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150733</wp:posOffset>
                  </wp:positionV>
                  <wp:extent cx="502207" cy="31241"/>
                  <wp:effectExtent l="0" t="0" r="0" b="0"/>
                  <wp:wrapNone/>
                  <wp:docPr id="157" name="Picture 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203022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X10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AppCodeName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String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0" w:firstLine="0"/>
            </w:pPr>
            <w:r>
              <w:drawing>
                <wp:anchor simplePos="0" relativeHeight="25165845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151366</wp:posOffset>
                  </wp:positionV>
                  <wp:extent cx="502207" cy="31241"/>
                  <wp:effectExtent l="0" t="0" r="0" b="0"/>
                  <wp:wrapNone/>
                  <wp:docPr id="158" name="Picture 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 15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Lingz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u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_motor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echoPar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a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6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0" w:firstLine="0"/>
              <w:jc w:val="both"/>
            </w:pPr>
            <w:r>
              <w:drawing>
                <wp:anchor simplePos="0" relativeHeight="25165847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113270</wp:posOffset>
                  </wp:positionV>
                  <wp:extent cx="502207" cy="31241"/>
                  <wp:effectExtent l="0" t="0" r="0" b="0"/>
                  <wp:wrapNone/>
                  <wp:docPr id="159" name="Picture 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 15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echoPara2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76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0" w:firstLine="0"/>
              <w:jc w:val="both"/>
            </w:pPr>
            <w:r>
              <w:drawing>
                <wp:anchor simplePos="0" relativeHeight="25165848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199629</wp:posOffset>
                  </wp:positionV>
                  <wp:extent cx="502207" cy="31241"/>
                  <wp:effectExtent l="0" t="0" r="0" b="0"/>
                  <wp:wrapNone/>
                  <wp:docPr id="160" name="Picture 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 16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echoPara3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76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0" w:firstLine="0"/>
              <w:jc w:val="both"/>
            </w:pPr>
            <w:r>
              <w:drawing>
                <wp:anchor simplePos="0" relativeHeight="25165850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199626</wp:posOffset>
                  </wp:positionV>
                  <wp:extent cx="502207" cy="31241"/>
                  <wp:effectExtent l="0" t="0" r="0" b="0"/>
                  <wp:wrapNone/>
                  <wp:docPr id="161" name="Picture 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6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echoPara4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76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0" w:firstLine="0"/>
              <w:jc w:val="both"/>
            </w:pPr>
            <w:r>
              <w:drawing>
                <wp:anchor simplePos="0" relativeHeight="25165852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199630</wp:posOffset>
                  </wp:positionV>
                  <wp:extent cx="502207" cy="31241"/>
                  <wp:effectExtent l="0" t="0" r="0" b="0"/>
                  <wp:wrapNone/>
                  <wp:docPr id="162" name="Picture 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 16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echo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eHz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76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0" w:firstLine="0"/>
              <w:jc w:val="both"/>
            </w:pPr>
            <w:r>
              <w:drawing>
                <wp:anchor simplePos="0" relativeHeight="25165853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199628</wp:posOffset>
                  </wp:positionV>
                  <wp:extent cx="502207" cy="31241"/>
                  <wp:effectExtent l="0" t="0" r="0" b="0"/>
                  <wp:wrapNone/>
                  <wp:docPr id="163" name="Picture 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MechO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3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set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4"/>
                <w:sz w:val="13"/>
                <w:szCs w:val="13"/>
              </w:rPr>
              <w:t>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2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619583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status2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50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7" w:right="-18" w:firstLine="0"/>
            </w:pPr>
            <w:r>
              <w:drawing>
                <wp:anchor simplePos="0" relativeHeight="25165855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16875</wp:posOffset>
                  </wp:positionV>
                  <wp:extent cx="502207" cy="31241"/>
                  <wp:effectExtent l="0" t="0" r="0" b="0"/>
                  <wp:wrapNone/>
                  <wp:docPr id="164" name="Picture 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56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186291</wp:posOffset>
                  </wp:positionV>
                  <wp:extent cx="502207" cy="31241"/>
                  <wp:effectExtent l="0" t="0" r="0" b="0"/>
                  <wp:wrapNone/>
                  <wp:docPr id="165" name="Picture 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 16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.52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limit_to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que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17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</w:pPr>
            <w:r>
              <w:drawing>
                <wp:anchor simplePos="0" relativeHeight="25165858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113270</wp:posOffset>
                  </wp:positionV>
                  <wp:extent cx="502207" cy="31241"/>
                  <wp:effectExtent l="0" t="0" r="0" b="0"/>
                  <wp:wrapNone/>
                  <wp:docPr id="166" name="Picture 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17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I_FW_MAX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motor_baud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uint8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>
              <w:drawing>
                <wp:anchor simplePos="0" relativeHeight="25165860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13067</wp:posOffset>
                  </wp:positionV>
                  <wp:extent cx="502207" cy="31241"/>
                  <wp:effectExtent l="0" t="0" r="0" b="0"/>
                  <wp:wrapNone/>
                  <wp:docPr id="167" name="Picture 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61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182483</wp:posOffset>
                  </wp:positionV>
                  <wp:extent cx="502207" cy="31241"/>
                  <wp:effectExtent l="0" t="0" r="0" b="0"/>
                  <wp:wrapNone/>
                  <wp:docPr id="168" name="Picture 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uint8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127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7" w:right="-18" w:firstLine="0"/>
            </w:pPr>
            <w:r>
              <w:drawing>
                <wp:anchor simplePos="0" relativeHeight="25165863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113266</wp:posOffset>
                  </wp:positionV>
                  <wp:extent cx="502207" cy="31241"/>
                  <wp:effectExtent l="0" t="0" r="0" b="0"/>
                  <wp:wrapNone/>
                  <wp:docPr id="169" name="Picture 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 16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AN_MASTER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uint8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127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</w:pPr>
            <w:r>
              <w:drawing>
                <wp:anchor simplePos="0" relativeHeight="25165864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199630</wp:posOffset>
                  </wp:positionV>
                  <wp:extent cx="502207" cy="31241"/>
                  <wp:effectExtent l="0" t="0" r="0" b="0"/>
                  <wp:wrapNone/>
                  <wp:docPr id="170" name="Picture 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 17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0" w:line="24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0" w:line="24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TIMEOUT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0" w:line="24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0" w:line="24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0" w:line="247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100000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0" w:line="24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0" w:line="24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status2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1500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>
              <w:drawing>
                <wp:anchor simplePos="0" relativeHeight="25165866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13067</wp:posOffset>
                  </wp:positionV>
                  <wp:extent cx="502207" cy="31241"/>
                  <wp:effectExtent l="0" t="0" r="0" b="0"/>
                  <wp:wrapNone/>
                  <wp:docPr id="171" name="Picture 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68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182484</wp:posOffset>
                  </wp:positionV>
                  <wp:extent cx="502207" cy="31241"/>
                  <wp:effectExtent l="0" t="0" r="0" b="0"/>
                  <wp:wrapNone/>
                  <wp:docPr id="172" name="Picture 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 17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status3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6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1000000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  <w:jc w:val="both"/>
            </w:pPr>
            <w:r>
              <w:drawing>
                <wp:anchor simplePos="0" relativeHeight="25165869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113267</wp:posOffset>
                  </wp:positionV>
                  <wp:extent cx="502207" cy="31241"/>
                  <wp:effectExtent l="0" t="0" r="0" b="0"/>
                  <wp:wrapNone/>
                  <wp:docPr id="173" name="Picture 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 17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X200f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status1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76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  <w:jc w:val="both"/>
            </w:pPr>
            <w:r>
              <w:drawing>
                <wp:anchor simplePos="0" relativeHeight="25165871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199631</wp:posOffset>
                  </wp:positionV>
                  <wp:extent cx="502207" cy="31241"/>
                  <wp:effectExtent l="0" t="0" r="0" b="0"/>
                  <wp:wrapNone/>
                  <wp:docPr id="174" name="Picture 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 17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.75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Status6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uint8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76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>
              <w:drawing>
                <wp:anchor simplePos="0" relativeHeight="25165872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199629</wp:posOffset>
                  </wp:positionV>
                  <wp:extent cx="502207" cy="31241"/>
                  <wp:effectExtent l="0" t="0" r="0" b="0"/>
                  <wp:wrapNone/>
                  <wp:docPr id="175" name="Picture 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 17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cur_filt_gain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76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  <w:jc w:val="both"/>
            </w:pPr>
            <w:r>
              <w:drawing>
                <wp:anchor simplePos="0" relativeHeight="25165874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199627</wp:posOffset>
                  </wp:positionV>
                  <wp:extent cx="502207" cy="31241"/>
                  <wp:effectExtent l="0" t="0" r="0" b="0"/>
                  <wp:wrapNone/>
                  <wp:docPr id="176" name="Picture 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 17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.9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cur_kp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>
              <w:drawing>
                <wp:anchor simplePos="0" relativeHeight="25165876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151365</wp:posOffset>
                  </wp:positionV>
                  <wp:extent cx="502207" cy="31247"/>
                  <wp:effectExtent l="0" t="0" r="0" b="0"/>
                  <wp:wrapNone/>
                  <wp:docPr id="177" name="Picture 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 17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0.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cur_ki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77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150734</wp:posOffset>
                  </wp:positionV>
                  <wp:extent cx="502207" cy="31241"/>
                  <wp:effectExtent l="0" t="0" r="0" b="0"/>
                  <wp:wrapNone/>
                  <wp:docPr id="178" name="Picture 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 17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0.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0258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spd_kp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7" w:right="-18" w:firstLine="0"/>
            </w:pPr>
            <w:r>
              <w:drawing>
                <wp:anchor simplePos="0" relativeHeight="25165879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113267</wp:posOffset>
                  </wp:positionV>
                  <wp:extent cx="502207" cy="31241"/>
                  <wp:effectExtent l="0" t="0" r="0" b="0"/>
                  <wp:wrapNone/>
                  <wp:docPr id="179" name="Picture 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 17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spd_ki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7" w:right="-18" w:firstLine="0"/>
            </w:pPr>
            <w:r>
              <w:drawing>
                <wp:anchor simplePos="0" relativeHeight="25165880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199625</wp:posOffset>
                  </wp:positionV>
                  <wp:extent cx="502207" cy="31247"/>
                  <wp:effectExtent l="0" t="0" r="0" b="0"/>
                  <wp:wrapNone/>
                  <wp:docPr id="180" name="Picture 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 18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0.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loc_kp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7" w:right="-18" w:firstLine="0"/>
            </w:pPr>
            <w:r>
              <w:drawing>
                <wp:anchor simplePos="0" relativeHeight="25165882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113269</wp:posOffset>
                  </wp:positionV>
                  <wp:extent cx="502207" cy="31241"/>
                  <wp:effectExtent l="0" t="0" r="0" b="0"/>
                  <wp:wrapNone/>
                  <wp:docPr id="181" name="Picture 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spd_filt_gain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67" w:right="-18" w:firstLine="0"/>
            </w:pPr>
            <w:r>
              <w:drawing>
                <wp:anchor simplePos="0" relativeHeight="25165884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228837</wp:posOffset>
                  </wp:positionV>
                  <wp:extent cx="502207" cy="31241"/>
                  <wp:effectExtent l="0" t="0" r="0" b="0"/>
                  <wp:wrapNone/>
                  <wp:docPr id="182" name="Picture 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12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limit_spd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12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12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12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12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12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limit_cur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>
              <w:drawing>
                <wp:anchor simplePos="0" relativeHeight="25165885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68036</wp:posOffset>
                  </wp:positionV>
                  <wp:extent cx="502207" cy="31241"/>
                  <wp:effectExtent l="0" t="0" r="0" b="0"/>
                  <wp:wrapNone/>
                  <wp:docPr id="183" name="Picture 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 18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loc_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ef_filt_gain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87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-18686</wp:posOffset>
                  </wp:positionV>
                  <wp:extent cx="502207" cy="31241"/>
                  <wp:effectExtent l="0" t="0" r="0" b="0"/>
                  <wp:wrapNone/>
                  <wp:docPr id="184" name="Picture 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88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150730</wp:posOffset>
                  </wp:positionV>
                  <wp:extent cx="502207" cy="31241"/>
                  <wp:effectExtent l="0" t="0" r="0" b="0"/>
                  <wp:wrapNone/>
                  <wp:docPr id="185" name="Picture 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 18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limit_loc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90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150734</wp:posOffset>
                  </wp:positionV>
                  <wp:extent cx="502207" cy="31241"/>
                  <wp:effectExtent l="0" t="0" r="0" b="0"/>
                  <wp:wrapNone/>
                  <wp:docPr id="186" name="Picture 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position_o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3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set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892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150733</wp:posOffset>
                  </wp:positionV>
                  <wp:extent cx="502207" cy="31241"/>
                  <wp:effectExtent l="0" t="0" r="0" b="0"/>
                  <wp:wrapNone/>
                  <wp:docPr id="187" name="Picture 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 18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chas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u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_angle_o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3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set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>
              <w:drawing>
                <wp:anchor simplePos="0" relativeHeight="25165893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151366</wp:posOffset>
                  </wp:positionV>
                  <wp:extent cx="502207" cy="31241"/>
                  <wp:effectExtent l="0" t="0" r="0" b="0"/>
                  <wp:wrapNone/>
                  <wp:docPr id="188" name="Picture 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X201e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ze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o_sta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>
              <w:drawing>
                <wp:anchor simplePos="0" relativeHeight="25165894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151370</wp:posOffset>
                  </wp:positionV>
                  <wp:extent cx="502207" cy="31241"/>
                  <wp:effectExtent l="0" t="0" r="0" b="0"/>
                  <wp:wrapNone/>
                  <wp:docPr id="189" name="Picture 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 18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16" w:after="0" w:line="266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b/>
          <w:bCs/>
          <w:color w:val="000000"/>
          <w:sz w:val="13"/>
          <w:szCs w:val="13"/>
        </w:rPr>
        <w:t>备</w:t>
      </w:r>
      <w:r>
        <w:rPr lang="zh-CN" sz="13" baseline="0" dirty="0">
          <w:jc w:val="left"/>
          <w:rFonts w:ascii="Arial" w:hAnsi="Arial" w:cs="Arial"/>
          <w:b/>
          <w:bCs/>
          <w:color w:val="000000"/>
          <w:sz w:val="13"/>
          <w:szCs w:val="13"/>
        </w:rPr>
        <w:t>注</w:t>
      </w:r>
      <w:r>
        <w:rPr>
          <w:rFonts w:ascii="Times New Roman" w:hAnsi="Times New Roman" w:cs="Times New Roman"/>
          <w:sz w:val="13"/>
          <w:szCs w:val="13"/>
        </w:rPr>
        <w:t> </w:t>
      </w:r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程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版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本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236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编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码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器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保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留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转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矩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限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制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弱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，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认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0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波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特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位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本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点</w:t>
      </w:r>
      <w:r>
        <w:rPr lang="zh-CN" sz="13" baseline="0" dirty="0">
          <w:jc w:val="left"/>
          <w:rFonts w:ascii="宋体" w:hAnsi="宋体" w:cs="宋体"/>
          <w:color w:val="000000"/>
          <w:spacing w:val="-10"/>
          <w:sz w:val="13"/>
          <w:szCs w:val="13"/>
        </w:rPr>
        <w:t>id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can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主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宋体" w:hAnsi="宋体" w:cs="宋体"/>
          <w:color w:val="000000"/>
          <w:spacing w:val="-10"/>
          <w:sz w:val="13"/>
          <w:szCs w:val="13"/>
        </w:rPr>
        <w:t>id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247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can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时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阈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默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认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0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保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留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  <w:jc w:val="both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保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留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保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留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保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留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滤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波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参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kp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 lang="zh-CN" sz="13" baseline="0" dirty="0">
          <w:jc w:val="left"/>
          <w:rFonts w:ascii="宋体" w:hAnsi="宋体" w:cs="宋体"/>
          <w:color w:val="000000"/>
          <w:spacing w:val="-15"/>
          <w:sz w:val="13"/>
          <w:szCs w:val="13"/>
        </w:rPr>
        <w:t>ki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kp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宋体" w:hAnsi="宋体" w:cs="宋体"/>
          <w:color w:val="000000"/>
          <w:spacing w:val="-15"/>
          <w:sz w:val="13"/>
          <w:szCs w:val="13"/>
        </w:rPr>
        <w:t>ki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12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kp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滤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波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参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模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度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制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模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128" w:lineRule="exact"/>
        <w:ind w:left="-35" w:right="297" w:firstLine="0"/>
        <w:jc w:val="right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限</w:t>
      </w:r>
      <w:r>
        <w:rPr lang="zh-CN" sz="13" baseline="0" dirty="0">
          <w:jc w:val="left"/>
          <w:rFonts w:ascii="Arial" w:hAnsi="Arial" w:cs="Arial"/>
          <w:color w:val="000000"/>
          <w:spacing w:val="-19"/>
          <w:sz w:val="13"/>
          <w:szCs w:val="13"/>
        </w:rPr>
        <w:t>制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保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留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保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留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⾼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低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端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cols w:num="2" w:space="0" w:equalWidth="0">
            <w:col w:w="9269" w:space="-20"/>
            <w:col w:w="857" w:space="0"/>
          </w:cols>
          <w:docGrid w:linePitch="360"/>
        </w:sect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零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点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67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3"/>
          <w:sz w:val="15"/>
          <w:szCs w:val="15"/>
        </w:rPr>
        <w:t>8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81" behindDoc="0" locked="0" layoutInCell="1" allowOverlap="1">
            <wp:simplePos x="0" y="0"/>
            <wp:positionH relativeFrom="page">
              <wp:posOffset>6165341</wp:posOffset>
            </wp:positionH>
            <wp:positionV relativeFrom="paragraph">
              <wp:posOffset>164211</wp:posOffset>
            </wp:positionV>
            <wp:extent cx="502207" cy="31241"/>
            <wp:effectExtent l="0" t="0" r="0" b="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>
                      <a:picLocks noChangeAspect="0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207" cy="31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tblpX="940" w:tblpY="-270"/>
        <w:tblOverlap w:val="never"/>
        "
        <w:tblW w:w="8269" w:type="dxa"/>
        <w:tblLook w:val="04A0" w:firstRow="1" w:lastRow="0" w:firstColumn="1" w:lastColumn="0" w:noHBand="0" w:noVBand="1"/>
      </w:tblPr>
      <w:tblGrid>
        <w:gridCol w:w="1113"/>
        <w:gridCol w:w="1462"/>
        <w:gridCol w:w="1094"/>
        <w:gridCol w:w="1103"/>
        <w:gridCol w:w="1113"/>
        <w:gridCol w:w="1103"/>
        <w:gridCol w:w="1297"/>
      </w:tblGrid>
      <w:tr>
        <w:trPr>
          <w:trHeight w:hRule="exact" w:val="255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功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能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码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属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最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最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⼩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7" w:right="-18" w:firstLine="0"/>
            </w:pPr>
            <w:r>
              <w:drawing>
                <wp:anchor simplePos="0" relativeHeight="251658263" behindDoc="1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-57567</wp:posOffset>
                  </wp:positionV>
                  <wp:extent cx="502207" cy="194816"/>
                  <wp:effectExtent l="0" t="0" r="0" b="0"/>
                  <wp:wrapNone/>
                  <wp:docPr id="191" name="Picture 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1948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30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106008</wp:posOffset>
                  </wp:positionV>
                  <wp:extent cx="502207" cy="31241"/>
                  <wp:effectExtent l="0" t="0" r="0" b="0"/>
                  <wp:wrapNone/>
                  <wp:docPr id="192" name="Picture 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28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106008</wp:posOffset>
                  </wp:positionV>
                  <wp:extent cx="502207" cy="31241"/>
                  <wp:effectExtent l="0" t="0" r="0" b="0"/>
                  <wp:wrapNone/>
                  <wp:docPr id="193" name="Picture 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 19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当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供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考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0x201f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p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otocol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uint8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199631</wp:posOffset>
                  </wp:positionV>
                  <wp:extent cx="502207" cy="31241"/>
                  <wp:effectExtent l="0" t="0" r="0" b="0"/>
                  <wp:wrapNone/>
                  <wp:docPr id="194" name="Picture 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timeUse0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0" w:firstLine="0"/>
            </w:pPr>
            <w:r>
              <w:drawing>
                <wp:anchor simplePos="0" relativeHeight="25165833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150734</wp:posOffset>
                  </wp:positionV>
                  <wp:extent cx="502207" cy="31241"/>
                  <wp:effectExtent l="0" t="0" r="0" b="0"/>
                  <wp:wrapNone/>
                  <wp:docPr id="195" name="Picture 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timeUs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0" w:firstLine="0"/>
            </w:pPr>
            <w:r>
              <w:drawing>
                <wp:anchor simplePos="0" relativeHeight="25165835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150732</wp:posOffset>
                  </wp:positionV>
                  <wp:extent cx="502207" cy="31241"/>
                  <wp:effectExtent l="0" t="0" r="0" b="0"/>
                  <wp:wrapNone/>
                  <wp:docPr id="196" name="Picture 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timeUse2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0" w:firstLine="0"/>
            </w:pPr>
            <w:r>
              <w:drawing>
                <wp:anchor simplePos="0" relativeHeight="25165836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150736</wp:posOffset>
                  </wp:positionV>
                  <wp:extent cx="502207" cy="31241"/>
                  <wp:effectExtent l="0" t="0" r="0" b="0"/>
                  <wp:wrapNone/>
                  <wp:docPr id="197" name="Picture 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timeUse3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0" w:firstLine="0"/>
            </w:pPr>
            <w:r>
              <w:drawing>
                <wp:anchor simplePos="0" relativeHeight="25165838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151369</wp:posOffset>
                  </wp:positionV>
                  <wp:extent cx="502207" cy="31241"/>
                  <wp:effectExtent l="0" t="0" r="0" b="0"/>
                  <wp:wrapNone/>
                  <wp:docPr id="198" name="Picture 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encoderRaw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40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150732</wp:posOffset>
                  </wp:positionV>
                  <wp:extent cx="502207" cy="31241"/>
                  <wp:effectExtent l="0" t="0" r="0" b="0"/>
                  <wp:wrapNone/>
                  <wp:docPr id="199" name="Picture 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11396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u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emp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337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moto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emp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7" w:right="-18" w:firstLine="0"/>
            </w:pPr>
            <w:r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71484</wp:posOffset>
                  </wp:positionV>
                  <wp:extent cx="502207" cy="31241"/>
                  <wp:effectExtent l="0" t="0" r="0" b="0"/>
                  <wp:wrapNone/>
                  <wp:docPr id="200" name="Picture 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333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vBus(mv)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>
              <w:drawing>
                <wp:anchor simplePos="0" relativeHeight="25165843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13064</wp:posOffset>
                  </wp:positionV>
                  <wp:extent cx="502207" cy="31241"/>
                  <wp:effectExtent l="0" t="0" r="0" b="0"/>
                  <wp:wrapNone/>
                  <wp:docPr id="201" name="Picture 2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44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182486</wp:posOffset>
                  </wp:positionV>
                  <wp:extent cx="502207" cy="31241"/>
                  <wp:effectExtent l="0" t="0" r="0" b="0"/>
                  <wp:wrapNone/>
                  <wp:docPr id="202" name="Picture 2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195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3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set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2084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adc2O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3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set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7" w:right="-18" w:firstLine="0"/>
            </w:pPr>
            <w:r>
              <w:drawing>
                <wp:anchor simplePos="0" relativeHeight="25165846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55613</wp:posOffset>
                  </wp:positionV>
                  <wp:extent cx="502207" cy="31241"/>
                  <wp:effectExtent l="0" t="0" r="0" b="0"/>
                  <wp:wrapNone/>
                  <wp:docPr id="203" name="Picture 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2084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-27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1Raw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-13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-4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-13" w:right="-18" w:firstLine="0"/>
              <w:jc w:val="right"/>
            </w:pPr>
            <w:r>
              <w:drawing>
                <wp:anchor simplePos="0" relativeHeight="25165848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16878</wp:posOffset>
                  </wp:positionV>
                  <wp:extent cx="502207" cy="31241"/>
                  <wp:effectExtent l="0" t="0" r="0" b="0"/>
                  <wp:wrapNone/>
                  <wp:docPr id="204" name="Picture 2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49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186294</wp:posOffset>
                  </wp:positionV>
                  <wp:extent cx="502207" cy="31241"/>
                  <wp:effectExtent l="0" t="0" r="0" b="0"/>
                  <wp:wrapNone/>
                  <wp:docPr id="205" name="Picture 2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1232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adc2Raw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851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150731</wp:posOffset>
                  </wp:positionV>
                  <wp:extent cx="502207" cy="31241"/>
                  <wp:effectExtent l="0" t="0" r="0" b="0"/>
                  <wp:wrapNone/>
                  <wp:docPr id="206" name="Picture 2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1212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VBUS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>
              <w:drawing>
                <wp:anchor simplePos="0" relativeHeight="25165852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151365</wp:posOffset>
                  </wp:positionV>
                  <wp:extent cx="502207" cy="31247"/>
                  <wp:effectExtent l="0" t="0" r="0" b="0"/>
                  <wp:wrapNone/>
                  <wp:docPr id="207" name="Picture 2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54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150734</wp:posOffset>
                  </wp:positionV>
                  <wp:extent cx="502207" cy="31241"/>
                  <wp:effectExtent l="0" t="0" r="0" b="0"/>
                  <wp:wrapNone/>
                  <wp:docPr id="208" name="Picture 2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cmdIq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56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150732</wp:posOffset>
                  </wp:positionV>
                  <wp:extent cx="502207" cy="31241"/>
                  <wp:effectExtent l="0" t="0" r="0" b="0"/>
                  <wp:wrapNone/>
                  <wp:docPr id="209" name="Picture 2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0" w:line="23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300f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0" w:line="23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cmdloc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ef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0" w:line="23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cmdspd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ef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7" w:right="-18" w:firstLine="0"/>
            </w:pPr>
            <w:r>
              <w:drawing>
                <wp:anchor simplePos="0" relativeHeight="25165857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64225</wp:posOffset>
                  </wp:positionV>
                  <wp:extent cx="502207" cy="31241"/>
                  <wp:effectExtent l="0" t="0" r="0" b="0"/>
                  <wp:wrapNone/>
                  <wp:docPr id="210" name="Picture 2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que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>
              <w:drawing>
                <wp:anchor simplePos="0" relativeHeight="25165859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13064</wp:posOffset>
                  </wp:positionV>
                  <wp:extent cx="502207" cy="31241"/>
                  <wp:effectExtent l="0" t="0" r="0" b="0"/>
                  <wp:wrapNone/>
                  <wp:docPr id="211" name="Picture 2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60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182481</wp:posOffset>
                  </wp:positionV>
                  <wp:extent cx="502207" cy="31247"/>
                  <wp:effectExtent l="0" t="0" r="0" b="0"/>
                  <wp:wrapNone/>
                  <wp:docPr id="212" name="Picture 2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cmdPos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862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150735</wp:posOffset>
                  </wp:positionV>
                  <wp:extent cx="502207" cy="31241"/>
                  <wp:effectExtent l="0" t="0" r="0" b="0"/>
                  <wp:wrapNone/>
                  <wp:docPr id="213" name="Picture 2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el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>
              <w:drawing>
                <wp:anchor simplePos="0" relativeHeight="25165864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151368</wp:posOffset>
                  </wp:positionV>
                  <wp:extent cx="502207" cy="31241"/>
                  <wp:effectExtent l="0" t="0" r="0" b="0"/>
                  <wp:wrapNone/>
                  <wp:docPr id="214" name="Picture 2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otation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65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150731</wp:posOffset>
                  </wp:positionV>
                  <wp:extent cx="502207" cy="31241"/>
                  <wp:effectExtent l="0" t="0" r="0" b="0"/>
                  <wp:wrapNone/>
                  <wp:docPr id="215" name="Picture 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modPos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2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363409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39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mechPos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7" w:right="-18" w:firstLine="0"/>
            </w:pPr>
            <w:r>
              <w:drawing>
                <wp:anchor simplePos="0" relativeHeight="25165867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64224</wp:posOffset>
                  </wp:positionV>
                  <wp:extent cx="502207" cy="31241"/>
                  <wp:effectExtent l="0" t="0" r="0" b="0"/>
                  <wp:wrapNone/>
                  <wp:docPr id="216" name="Picture 2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.77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679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mec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hV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el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7" w:right="-18" w:firstLine="0"/>
            </w:pPr>
            <w:r>
              <w:drawing>
                <wp:anchor simplePos="0" relativeHeight="25165868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64224</wp:posOffset>
                  </wp:positionV>
                  <wp:extent cx="502207" cy="31241"/>
                  <wp:effectExtent l="0" t="0" r="0" b="0"/>
                  <wp:wrapNone/>
                  <wp:docPr id="217" name="Picture 2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 21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0.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036618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elecPos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7" w:right="-18" w:firstLine="0"/>
            </w:pPr>
            <w:r>
              <w:drawing>
                <wp:anchor simplePos="0" relativeHeight="25165870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13063</wp:posOffset>
                  </wp:positionV>
                  <wp:extent cx="502207" cy="31241"/>
                  <wp:effectExtent l="0" t="0" r="0" b="0"/>
                  <wp:wrapNone/>
                  <wp:docPr id="218" name="Picture 2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72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182485</wp:posOffset>
                  </wp:positionV>
                  <wp:extent cx="502207" cy="31241"/>
                  <wp:effectExtent l="0" t="0" r="0" b="0"/>
                  <wp:wrapNone/>
                  <wp:docPr id="219" name="Picture 2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.714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ia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73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150733</wp:posOffset>
                  </wp:positionV>
                  <wp:extent cx="502207" cy="31241"/>
                  <wp:effectExtent l="0" t="0" r="0" b="0"/>
                  <wp:wrapNone/>
                  <wp:docPr id="220" name="Picture 2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ib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875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150731</wp:posOffset>
                  </wp:positionV>
                  <wp:extent cx="502207" cy="31241"/>
                  <wp:effectExtent l="0" t="0" r="0" b="0"/>
                  <wp:wrapNone/>
                  <wp:docPr id="221" name="Picture 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 22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ic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>
              <w:drawing>
                <wp:anchor simplePos="0" relativeHeight="25165876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151370</wp:posOffset>
                  </wp:positionV>
                  <wp:extent cx="502207" cy="31241"/>
                  <wp:effectExtent l="0" t="0" r="0" b="0"/>
                  <wp:wrapNone/>
                  <wp:docPr id="222" name="Picture 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timeout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78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150733</wp:posOffset>
                  </wp:positionV>
                  <wp:extent cx="502207" cy="31241"/>
                  <wp:effectExtent l="0" t="0" r="0" b="0"/>
                  <wp:wrapNone/>
                  <wp:docPr id="223" name="Picture 2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 22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31600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phaseO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der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uint8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80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150731</wp:posOffset>
                  </wp:positionV>
                  <wp:extent cx="502207" cy="31241"/>
                  <wp:effectExtent l="0" t="0" r="0" b="0"/>
                  <wp:wrapNone/>
                  <wp:docPr id="224" name="Picture 2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iqf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81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150735</wp:posOffset>
                  </wp:positionV>
                  <wp:extent cx="502207" cy="31241"/>
                  <wp:effectExtent l="0" t="0" r="0" b="0"/>
                  <wp:wrapNone/>
                  <wp:docPr id="225" name="Picture 2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 22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301f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boa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emp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883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150733</wp:posOffset>
                  </wp:positionV>
                  <wp:extent cx="502207" cy="31241"/>
                  <wp:effectExtent l="0" t="0" r="0" b="0"/>
                  <wp:wrapNone/>
                  <wp:docPr id="226" name="Picture 2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359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iq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>
              <w:drawing>
                <wp:anchor simplePos="0" relativeHeight="25165884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151367</wp:posOffset>
                  </wp:positionV>
                  <wp:extent cx="502207" cy="31241"/>
                  <wp:effectExtent l="0" t="0" r="0" b="0"/>
                  <wp:wrapNone/>
                  <wp:docPr id="227" name="Picture 2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 22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86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150736</wp:posOffset>
                  </wp:positionV>
                  <wp:extent cx="502207" cy="31241"/>
                  <wp:effectExtent l="0" t="0" r="0" b="0"/>
                  <wp:wrapNone/>
                  <wp:docPr id="228" name="Picture 2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aultSta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88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150734</wp:posOffset>
                  </wp:positionV>
                  <wp:extent cx="502207" cy="31241"/>
                  <wp:effectExtent l="0" t="0" r="0" b="0"/>
                  <wp:wrapNone/>
                  <wp:docPr id="229" name="Picture 2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 22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warnSta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89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150732</wp:posOffset>
                  </wp:positionV>
                  <wp:extent cx="502207" cy="31241"/>
                  <wp:effectExtent l="0" t="0" r="0" b="0"/>
                  <wp:wrapNone/>
                  <wp:docPr id="230" name="Picture 2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ault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891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150736</wp:posOffset>
                  </wp:positionV>
                  <wp:extent cx="502207" cy="31241"/>
                  <wp:effectExtent l="0" t="0" r="0" b="0"/>
                  <wp:wrapNone/>
                  <wp:docPr id="231" name="Picture 2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_temp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Uq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>
              <w:drawing>
                <wp:anchor simplePos="0" relativeHeight="25165892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-18047</wp:posOffset>
                  </wp:positionV>
                  <wp:extent cx="502207" cy="31241"/>
                  <wp:effectExtent l="0" t="0" r="0" b="0"/>
                  <wp:wrapNone/>
                  <wp:docPr id="232" name="Picture 2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94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151369</wp:posOffset>
                  </wp:positionV>
                  <wp:extent cx="502207" cy="31241"/>
                  <wp:effectExtent l="0" t="0" r="0" b="0"/>
                  <wp:wrapNone/>
                  <wp:docPr id="233" name="Picture 2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96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150732</wp:posOffset>
                  </wp:positionV>
                  <wp:extent cx="502207" cy="31241"/>
                  <wp:effectExtent l="0" t="0" r="0" b="0"/>
                  <wp:wrapNone/>
                  <wp:docPr id="234" name="Picture 2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dtc_u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97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150730</wp:posOffset>
                  </wp:positionV>
                  <wp:extent cx="502207" cy="31247"/>
                  <wp:effectExtent l="0" t="0" r="0" b="0"/>
                  <wp:wrapNone/>
                  <wp:docPr id="235" name="Picture 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dtc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99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150734</wp:posOffset>
                  </wp:positionV>
                  <wp:extent cx="502207" cy="31241"/>
                  <wp:effectExtent l="0" t="0" r="0" b="0"/>
                  <wp:wrapNone/>
                  <wp:docPr id="236" name="Picture 2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dtc_w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900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150732</wp:posOffset>
                  </wp:positionV>
                  <wp:extent cx="502207" cy="31241"/>
                  <wp:effectExtent l="0" t="0" r="0" b="0"/>
                  <wp:wrapNone/>
                  <wp:docPr id="237" name="Picture 2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b/>
          <w:bCs/>
          <w:color w:val="000000"/>
          <w:sz w:val="13"/>
          <w:szCs w:val="13"/>
        </w:rPr>
        <w:t>备</w:t>
      </w:r>
      <w:r>
        <w:rPr lang="zh-CN" sz="13" baseline="0" dirty="0">
          <w:jc w:val="left"/>
          <w:rFonts w:ascii="Arial" w:hAnsi="Arial" w:cs="Arial"/>
          <w:b/>
          <w:bCs/>
          <w:color w:val="000000"/>
          <w:sz w:val="13"/>
          <w:szCs w:val="13"/>
        </w:rPr>
        <w:t>注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编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器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采</w:t>
      </w:r>
      <w:r>
        <w:rPr lang="zh-CN" sz="13" baseline="0" dirty="0">
          <w:jc w:val="left"/>
          <w:rFonts w:ascii="Arial" w:hAnsi="Arial" w:cs="Arial"/>
          <w:color w:val="000000"/>
          <w:spacing w:val="-15"/>
          <w:sz w:val="13"/>
          <w:szCs w:val="13"/>
        </w:rPr>
        <w:t>样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247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mcu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部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温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度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*10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宋体" w:hAnsi="宋体" w:cs="宋体"/>
          <w:color w:val="000000"/>
          <w:spacing w:val="-2"/>
          <w:sz w:val="13"/>
          <w:szCs w:val="13"/>
        </w:rPr>
        <w:t>ntc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温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*10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线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压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47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adc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样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通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道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128" w:lineRule="exact"/>
        <w:ind w:left="-35" w:right="302" w:firstLine="0"/>
        <w:jc w:val="right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偏</w:t>
      </w:r>
      <w:r>
        <w:rPr lang="zh-CN" sz="13" baseline="0" dirty="0">
          <w:jc w:val="left"/>
          <w:rFonts w:ascii="Arial" w:hAnsi="Arial" w:cs="Arial"/>
          <w:color w:val="000000"/>
          <w:spacing w:val="-19"/>
          <w:sz w:val="13"/>
          <w:szCs w:val="13"/>
        </w:rPr>
        <w:t>置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247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adc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样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通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道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-35" w:right="154" w:firstLine="0"/>
        <w:jc w:val="right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零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>
          <w:rFonts w:ascii="Times New Roman" w:hAnsi="Times New Roman" w:cs="Times New Roman"/>
          <w:sz w:val="13"/>
          <w:szCs w:val="13"/>
        </w:rPr>
        <w:t> </w:t>
      </w: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adc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样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 lang="zh-CN" sz="13" baseline="0" dirty="0">
          <w:jc w:val="left"/>
          <w:rFonts w:ascii="宋体" w:hAnsi="宋体" w:cs="宋体"/>
          <w:color w:val="000000"/>
          <w:spacing w:val="-33"/>
          <w:sz w:val="13"/>
          <w:szCs w:val="13"/>
        </w:rPr>
        <w:t>1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adc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样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2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线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压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V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pacing w:val="-10"/>
          <w:sz w:val="13"/>
          <w:szCs w:val="13"/>
        </w:rPr>
        <w:t>id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环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令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pacing w:val="-10"/>
          <w:sz w:val="13"/>
          <w:szCs w:val="13"/>
        </w:rPr>
        <w:t>iq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环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令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236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环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令</w:t>
      </w:r>
      <w:r>
        <w:rPr lang="zh-CN" sz="13" baseline="0" dirty="0">
          <w:jc w:val="left"/>
          <w:rFonts w:ascii="Arial" w:hAnsi="Arial" w:cs="Arial"/>
          <w:color w:val="000000"/>
          <w:spacing w:val="-15"/>
          <w:sz w:val="13"/>
          <w:szCs w:val="13"/>
        </w:rPr>
        <w:t>，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rad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环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令</w:t>
      </w:r>
      <w:r>
        <w:rPr lang="zh-CN" sz="13" baseline="0" dirty="0">
          <w:jc w:val="left"/>
          <w:rFonts w:ascii="Arial" w:hAnsi="Arial" w:cs="Arial"/>
          <w:color w:val="000000"/>
          <w:spacing w:val="-15"/>
          <w:sz w:val="13"/>
          <w:szCs w:val="13"/>
        </w:rPr>
        <w:t>，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宋体" w:hAnsi="宋体" w:cs="宋体"/>
          <w:color w:val="000000"/>
          <w:spacing w:val="-3"/>
          <w:sz w:val="13"/>
          <w:szCs w:val="13"/>
        </w:rPr>
        <w:t>rad/s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转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矩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令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n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pacing w:val="-3"/>
          <w:sz w:val="13"/>
          <w:szCs w:val="13"/>
        </w:rPr>
        <w:t>mit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⻆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pacing w:val="-3"/>
          <w:sz w:val="13"/>
          <w:szCs w:val="13"/>
        </w:rPr>
        <w:t>mit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圈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236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机未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计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圈</w:t>
      </w:r>
      <w:r>
        <w:rPr lang="zh-CN" sz="13" baseline="0" dirty="0">
          <w:jc w:val="left"/>
          <w:rFonts w:ascii="Arial" w:hAnsi="Arial" w:cs="Arial"/>
          <w:color w:val="000000"/>
          <w:spacing w:val="-15"/>
          <w:sz w:val="13"/>
          <w:szCs w:val="13"/>
        </w:rPr>
        <w:t>机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⻆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rad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载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端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计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圈</w:t>
      </w:r>
      <w:r>
        <w:rPr lang="zh-CN" sz="13" baseline="0" dirty="0">
          <w:jc w:val="left"/>
          <w:rFonts w:ascii="Arial" w:hAnsi="Arial" w:cs="Arial"/>
          <w:color w:val="000000"/>
          <w:spacing w:val="-15"/>
          <w:sz w:val="13"/>
          <w:szCs w:val="13"/>
        </w:rPr>
        <w:t>机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⻆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rad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载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端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转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宋体" w:hAnsi="宋体" w:cs="宋体"/>
          <w:color w:val="000000"/>
          <w:spacing w:val="-7"/>
          <w:sz w:val="13"/>
          <w:szCs w:val="13"/>
        </w:rPr>
        <w:t>,rad/s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⽓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⻆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U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线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V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线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W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线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时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计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器</w:t>
      </w:r>
      <w:r>
        <w:rPr lang="zh-CN" sz="13" baseline="0" dirty="0">
          <w:jc w:val="left"/>
          <w:rFonts w:ascii="Arial" w:hAnsi="Arial" w:cs="Arial"/>
          <w:color w:val="000000"/>
          <w:spacing w:val="-15"/>
          <w:sz w:val="13"/>
          <w:szCs w:val="13"/>
        </w:rPr>
        <w:t>值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定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向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标</w:t>
      </w:r>
      <w:r>
        <w:rPr lang="zh-CN" sz="13" baseline="0" dirty="0">
          <w:jc w:val="left"/>
          <w:rFonts w:ascii="Arial" w:hAnsi="Arial" w:cs="Arial"/>
          <w:color w:val="000000"/>
          <w:spacing w:val="-15"/>
          <w:sz w:val="13"/>
          <w:szCs w:val="13"/>
        </w:rPr>
        <w:t>记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pacing w:val="-10"/>
          <w:sz w:val="13"/>
          <w:szCs w:val="13"/>
        </w:rPr>
        <w:t>iq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滤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波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板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上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温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*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pacing w:val="-10"/>
          <w:sz w:val="13"/>
          <w:szCs w:val="13"/>
        </w:rPr>
        <w:t>iq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pacing w:val="-10"/>
          <w:sz w:val="13"/>
          <w:szCs w:val="13"/>
        </w:rPr>
        <w:t>id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障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状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警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告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状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态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驱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动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芯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⽚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pacing w:val="-15"/>
          <w:sz w:val="13"/>
          <w:szCs w:val="13"/>
        </w:rPr>
        <w:t>障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236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驱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动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芯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⽚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pacing w:val="-15"/>
          <w:sz w:val="13"/>
          <w:szCs w:val="13"/>
        </w:rPr>
        <w:t>障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155" w:lineRule="exact"/>
        <w:ind w:left="-35" w:right="739" w:firstLine="0"/>
        <w:jc w:val="right"/>
      </w:pPr>
      <w:r/>
      <w:r>
        <w:rPr lang="zh-CN" sz="13" baseline="0" dirty="0">
          <w:jc w:val="left"/>
          <w:rFonts w:ascii="宋体" w:hAnsi="宋体" w:cs="宋体"/>
          <w:color w:val="000000"/>
          <w:spacing w:val="-7"/>
          <w:sz w:val="13"/>
          <w:szCs w:val="13"/>
        </w:rPr>
        <w:t>2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q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轴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压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d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轴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压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U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相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输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占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空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V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相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输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占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空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cols w:num="2" w:space="0" w:equalWidth="0">
            <w:col w:w="9269" w:space="-20"/>
            <w:col w:w="862" w:space="0"/>
          </w:cols>
          <w:docGrid w:linePitch="360"/>
        </w:sect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W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相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输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占</w:t>
      </w:r>
      <w:r>
        <w:rPr lang="zh-CN" sz="13" baseline="0" dirty="0">
          <w:jc w:val="left"/>
          <w:rFonts w:ascii="Arial" w:hAnsi="Arial" w:cs="Arial"/>
          <w:color w:val="000000"/>
          <w:spacing w:val="-13"/>
          <w:sz w:val="13"/>
          <w:szCs w:val="13"/>
        </w:rPr>
        <w:t>空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6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67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3"/>
          <w:sz w:val="15"/>
          <w:szCs w:val="15"/>
        </w:rPr>
        <w:t>9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81" behindDoc="0" locked="0" layoutInCell="1" allowOverlap="1">
            <wp:simplePos x="0" y="0"/>
            <wp:positionH relativeFrom="page">
              <wp:posOffset>6165341</wp:posOffset>
            </wp:positionH>
            <wp:positionV relativeFrom="paragraph">
              <wp:posOffset>164211</wp:posOffset>
            </wp:positionV>
            <wp:extent cx="502207" cy="31229"/>
            <wp:effectExtent l="0" t="0" r="0" b="0"/>
            <wp:wrapNone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>
                      <a:picLocks noChangeAspect="0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207" cy="31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tblpX="940" w:tblpY="-270"/>
        <w:tblOverlap w:val="never"/>
        "
        <w:tblW w:w="8269" w:type="dxa"/>
        <w:tblLook w:val="04A0" w:firstRow="1" w:lastRow="0" w:firstColumn="1" w:lastColumn="0" w:noHBand="0" w:noVBand="1"/>
      </w:tblPr>
      <w:tblGrid>
        <w:gridCol w:w="1113"/>
        <w:gridCol w:w="1462"/>
        <w:gridCol w:w="1094"/>
        <w:gridCol w:w="1103"/>
        <w:gridCol w:w="1113"/>
        <w:gridCol w:w="1103"/>
        <w:gridCol w:w="1297"/>
      </w:tblGrid>
      <w:tr>
        <w:trPr>
          <w:trHeight w:hRule="exact" w:val="255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功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能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码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属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最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最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⼩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5" w:line="240" w:lineRule="auto"/>
              <w:ind w:left="67" w:right="-18" w:firstLine="0"/>
            </w:pPr>
            <w:r>
              <w:drawing>
                <wp:anchor simplePos="0" relativeHeight="251658263" behindDoc="1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-57569</wp:posOffset>
                  </wp:positionV>
                  <wp:extent cx="502207" cy="194822"/>
                  <wp:effectExtent l="0" t="0" r="0" b="0"/>
                  <wp:wrapNone/>
                  <wp:docPr id="239" name="Picture 2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1948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30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106011</wp:posOffset>
                  </wp:positionV>
                  <wp:extent cx="502207" cy="31241"/>
                  <wp:effectExtent l="0" t="0" r="0" b="0"/>
                  <wp:wrapNone/>
                  <wp:docPr id="240" name="Picture 2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28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106011</wp:posOffset>
                  </wp:positionV>
                  <wp:extent cx="502207" cy="31241"/>
                  <wp:effectExtent l="0" t="0" r="0" b="0"/>
                  <wp:wrapNone/>
                  <wp:docPr id="241" name="Picture 2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当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供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考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_bus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7" w:right="-18" w:firstLine="0"/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199628</wp:posOffset>
                  </wp:positionV>
                  <wp:extent cx="502207" cy="31241"/>
                  <wp:effectExtent l="0" t="0" r="0" b="0"/>
                  <wp:wrapNone/>
                  <wp:docPr id="242" name="Picture 2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195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to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que_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2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33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150731</wp:posOffset>
                  </wp:positionV>
                  <wp:extent cx="502207" cy="31241"/>
                  <wp:effectExtent l="0" t="0" r="0" b="0"/>
                  <wp:wrapNone/>
                  <wp:docPr id="243" name="Picture 2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rated_i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835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150736</wp:posOffset>
                  </wp:positionV>
                  <wp:extent cx="502207" cy="31241"/>
                  <wp:effectExtent l="0" t="0" r="0" b="0"/>
                  <wp:wrapNone/>
                  <wp:docPr id="244" name="Picture 2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limit_i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5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302f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5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spd_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ef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5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5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5" w:lineRule="exact"/>
              <w:ind w:left="67" w:right="-18" w:firstLine="0"/>
            </w:pPr>
            <w:r>
              <w:drawing>
                <wp:anchor simplePos="0" relativeHeight="25165836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16878</wp:posOffset>
                  </wp:positionV>
                  <wp:extent cx="502207" cy="31241"/>
                  <wp:effectExtent l="0" t="0" r="0" b="0"/>
                  <wp:wrapNone/>
                  <wp:docPr id="245" name="Picture 2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38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186294</wp:posOffset>
                  </wp:positionV>
                  <wp:extent cx="502207" cy="31241"/>
                  <wp:effectExtent l="0" t="0" r="0" b="0"/>
                  <wp:wrapNone/>
                  <wp:docPr id="246" name="Picture 2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motor_mech_angle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position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7" w:right="-18" w:firstLine="0"/>
            </w:pPr>
            <w:r>
              <w:drawing>
                <wp:anchor simplePos="0" relativeHeight="25165840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16876</wp:posOffset>
                  </wp:positionV>
                  <wp:extent cx="502207" cy="31241"/>
                  <wp:effectExtent l="0" t="0" r="0" b="0"/>
                  <wp:wrapNone/>
                  <wp:docPr id="247" name="Picture 2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186292</wp:posOffset>
                  </wp:positionV>
                  <wp:extent cx="502207" cy="31241"/>
                  <wp:effectExtent l="0" t="0" r="0" b="0"/>
                  <wp:wrapNone/>
                  <wp:docPr id="248" name="Picture 2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chas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u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_angle_init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1" w:after="0" w:line="236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chas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u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_angle_out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>
              <w:drawing>
                <wp:anchor simplePos="0" relativeHeight="25165843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68035</wp:posOffset>
                  </wp:positionV>
                  <wp:extent cx="502207" cy="31241"/>
                  <wp:effectExtent l="0" t="0" r="0" b="0"/>
                  <wp:wrapNone/>
                  <wp:docPr id="249" name="Picture 2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motormechinit1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>
              <w:drawing>
                <wp:anchor simplePos="0" relativeHeight="25165844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68035</wp:posOffset>
                  </wp:positionV>
                  <wp:extent cx="502207" cy="31241"/>
                  <wp:effectExtent l="0" t="0" r="0" b="0"/>
                  <wp:wrapNone/>
                  <wp:docPr id="250" name="Picture 2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mech_angle_init2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>
              <w:drawing>
                <wp:anchor simplePos="0" relativeHeight="25165846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68035</wp:posOffset>
                  </wp:positionV>
                  <wp:extent cx="502207" cy="31241"/>
                  <wp:effectExtent l="0" t="0" r="0" b="0"/>
                  <wp:wrapNone/>
                  <wp:docPr id="251" name="Picture 2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mech_angle_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otations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>
              <w:drawing>
                <wp:anchor simplePos="0" relativeHeight="25165848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68035</wp:posOffset>
                  </wp:positionV>
                  <wp:extent cx="502207" cy="31241"/>
                  <wp:effectExtent l="0" t="0" r="0" b="0"/>
                  <wp:wrapNone/>
                  <wp:docPr id="252" name="Picture 2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39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cmdloc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ef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7" w:lineRule="exact"/>
              <w:ind w:left="67" w:right="-18" w:firstLine="0"/>
            </w:pPr>
            <w:r>
              <w:drawing>
                <wp:anchor simplePos="0" relativeHeight="25165849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68035</wp:posOffset>
                  </wp:positionV>
                  <wp:extent cx="502207" cy="31241"/>
                  <wp:effectExtent l="0" t="0" r="0" b="0"/>
                  <wp:wrapNone/>
                  <wp:docPr id="253" name="Picture 2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status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5" w:lineRule="exact"/>
              <w:ind w:left="67" w:right="-18" w:firstLine="0"/>
            </w:pPr>
            <w:r>
              <w:drawing>
                <wp:anchor simplePos="0" relativeHeight="25165851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16874</wp:posOffset>
                  </wp:positionV>
                  <wp:extent cx="502207" cy="31241"/>
                  <wp:effectExtent l="0" t="0" r="0" b="0"/>
                  <wp:wrapNone/>
                  <wp:docPr id="254" name="Picture 2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simplePos="0" relativeHeight="25165852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186296</wp:posOffset>
                  </wp:positionV>
                  <wp:extent cx="502207" cy="31241"/>
                  <wp:effectExtent l="0" t="0" r="0" b="0"/>
                  <wp:wrapNone/>
                  <wp:docPr id="255" name="Picture 2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ElecO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3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set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54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150734</wp:posOffset>
                  </wp:positionV>
                  <wp:extent cx="502207" cy="31241"/>
                  <wp:effectExtent l="0" t="0" r="0" b="0"/>
                  <wp:wrapNone/>
                  <wp:docPr id="256" name="Picture 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mcO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emp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856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150732</wp:posOffset>
                  </wp:positionV>
                  <wp:extent cx="502207" cy="31241"/>
                  <wp:effectExtent l="0" t="0" r="0" b="0"/>
                  <wp:wrapNone/>
                  <wp:docPr id="257" name="Picture 2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Kt_Nm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2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Amp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>
              <w:drawing>
                <wp:anchor simplePos="0" relativeHeight="25165857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151371</wp:posOffset>
                  </wp:positionV>
                  <wp:extent cx="502207" cy="31241"/>
                  <wp:effectExtent l="0" t="0" r="0" b="0"/>
                  <wp:wrapNone/>
                  <wp:docPr id="258" name="Picture 2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qcali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ype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uint8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>
              <w:drawing>
                <wp:anchor simplePos="0" relativeHeight="25165859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151369</wp:posOffset>
                  </wp:positionV>
                  <wp:extent cx="502207" cy="31241"/>
                  <wp:effectExtent l="0" t="0" r="0" b="0"/>
                  <wp:wrapNone/>
                  <wp:docPr id="259" name="Picture 2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ault1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60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150732</wp:posOffset>
                  </wp:positionV>
                  <wp:extent cx="502207" cy="31241"/>
                  <wp:effectExtent l="0" t="0" r="0" b="0"/>
                  <wp:wrapNone/>
                  <wp:docPr id="260" name="Picture 2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ault2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62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150730</wp:posOffset>
                  </wp:positionV>
                  <wp:extent cx="502207" cy="31247"/>
                  <wp:effectExtent l="0" t="0" r="0" b="0"/>
                  <wp:wrapNone/>
                  <wp:docPr id="261" name="Picture 2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303f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ault3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864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150734</wp:posOffset>
                  </wp:positionV>
                  <wp:extent cx="502207" cy="31241"/>
                  <wp:effectExtent l="0" t="0" r="0" b="0"/>
                  <wp:wrapNone/>
                  <wp:docPr id="262" name="Picture 2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3040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ault4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>
              <w:drawing>
                <wp:anchor simplePos="0" relativeHeight="251658657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151367</wp:posOffset>
                  </wp:positionV>
                  <wp:extent cx="502207" cy="31241"/>
                  <wp:effectExtent l="0" t="0" r="0" b="0"/>
                  <wp:wrapNone/>
                  <wp:docPr id="263" name="Picture 2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ault5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7" w:right="-18" w:firstLine="0"/>
            </w:pPr>
            <w:r>
              <w:drawing>
                <wp:anchor simplePos="0" relativeHeight="251658673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151365</wp:posOffset>
                  </wp:positionV>
                  <wp:extent cx="502207" cy="31247"/>
                  <wp:effectExtent l="0" t="0" r="0" b="0"/>
                  <wp:wrapNone/>
                  <wp:docPr id="264" name="Picture 2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3042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ault6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68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150735</wp:posOffset>
                  </wp:positionV>
                  <wp:extent cx="502207" cy="31241"/>
                  <wp:effectExtent l="0" t="0" r="0" b="0"/>
                  <wp:wrapNone/>
                  <wp:docPr id="265" name="Picture 2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3043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ault7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7" w:right="-18" w:firstLine="0"/>
            </w:pPr>
            <w:r>
              <w:drawing>
                <wp:anchor simplePos="0" relativeHeight="251658705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150733</wp:posOffset>
                  </wp:positionV>
                  <wp:extent cx="502207" cy="31241"/>
                  <wp:effectExtent l="0" t="0" r="0" b="0"/>
                  <wp:wrapNone/>
                  <wp:docPr id="266" name="Picture 2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3044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ault8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7" w:right="-18" w:firstLine="0"/>
            </w:pPr>
            <w:r>
              <w:drawing>
                <wp:anchor simplePos="0" relativeHeight="251658721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150731</wp:posOffset>
                  </wp:positionV>
                  <wp:extent cx="502207" cy="31241"/>
                  <wp:effectExtent l="0" t="0" r="0" b="0"/>
                  <wp:wrapNone/>
                  <wp:docPr id="267" name="Picture 2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3045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6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theta_mech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7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97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7" w:right="-18" w:firstLine="0"/>
            </w:pPr>
            <w:r>
              <w:drawing>
                <wp:anchor simplePos="0" relativeHeight="251658729" behindDoc="0" locked="0" layoutInCell="1" allowOverlap="1">
                  <wp:simplePos x="0" y="0"/>
                  <wp:positionH relativeFrom="page">
                    <wp:posOffset>811022</wp:posOffset>
                  </wp:positionH>
                  <wp:positionV relativeFrom="line">
                    <wp:posOffset>151370</wp:posOffset>
                  </wp:positionV>
                  <wp:extent cx="502207" cy="31241"/>
                  <wp:effectExtent l="0" t="0" r="0" b="0"/>
                  <wp:wrapNone/>
                  <wp:docPr id="268" name="Picture 2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>
                            <a:picLocks noChangeAspect="0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2207" cy="31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9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97" w:after="0" w:line="187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波</w:t>
      </w:r>
      <w:r>
        <w:rPr lang="zh-CN" sz="18" baseline="0" dirty="0">
          <w:jc w:val="left"/>
          <w:rFonts w:ascii="Arial" w:hAnsi="Arial" w:cs="Arial"/>
          <w:b/>
          <w:bCs/>
          <w:color w:val="000000"/>
          <w:spacing w:val="-15"/>
          <w:sz w:val="18"/>
          <w:szCs w:val="18"/>
        </w:rPr>
        <w:t>器</w:t>
      </w:r>
      <w:r>
        <w:rPr>
          <w:rFonts w:ascii="Times New Roman" w:hAnsi="Times New Roman" w:cs="Times New Roman"/>
          <w:sz w:val="18"/>
          <w:szCs w:val="18"/>
        </w:rPr>
        <w:t> </w:t>
      </w:r>
      <w:r>
        <w:drawing>
          <wp:anchor simplePos="0" relativeHeight="251659574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397338</wp:posOffset>
            </wp:positionV>
            <wp:extent cx="4141978" cy="2179066"/>
            <wp:effectExtent l="0" t="0" r="0" b="0"/>
            <wp:wrapNone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>
                      <a:picLocks noChangeAspect="0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8" cy="2179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b/>
          <w:bCs/>
          <w:color w:val="000000"/>
          <w:sz w:val="13"/>
          <w:szCs w:val="13"/>
        </w:rPr>
        <w:t>备</w:t>
      </w:r>
      <w:r>
        <w:rPr lang="zh-CN" sz="13" baseline="0" dirty="0">
          <w:jc w:val="left"/>
          <w:rFonts w:ascii="Arial" w:hAnsi="Arial" w:cs="Arial"/>
          <w:b/>
          <w:bCs/>
          <w:color w:val="000000"/>
          <w:sz w:val="13"/>
          <w:szCs w:val="13"/>
        </w:rPr>
        <w:t>注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闭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环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中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vbus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转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矩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馈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，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额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定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流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236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限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制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最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⼤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流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Arial" w:hAnsi="Arial" w:cs="Arial"/>
          <w:color w:val="000000"/>
          <w:spacing w:val="-10"/>
          <w:sz w:val="13"/>
          <w:szCs w:val="13"/>
        </w:rPr>
        <w:t>期望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236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判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定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⾼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端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位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236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判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定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判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定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判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定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判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定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判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定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58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判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定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6" w:lineRule="exact"/>
        <w:ind w:left="45" w:right="-4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保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留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⻆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置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温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阀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值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⼒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矩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系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数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类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型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障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障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障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障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障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障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障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障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cols w:num="2" w:space="0" w:equalWidth="0">
            <w:col w:w="9269" w:space="-20"/>
            <w:col w:w="857" w:space="0"/>
          </w:cols>
          <w:docGrid w:linePitch="360"/>
        </w:sectPr>
        <w:spacing w:before="100" w:after="0" w:line="155" w:lineRule="exact"/>
        <w:ind w:left="45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类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型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2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低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⻆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911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Id/Iq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置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4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8"/>
          <w:sz w:val="15"/>
          <w:szCs w:val="15"/>
        </w:rPr>
        <w:t>10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-150715</wp:posOffset>
            </wp:positionV>
            <wp:extent cx="5769366" cy="1215265"/>
            <wp:effectExtent l="0" t="0" r="0" b="0"/>
            <wp:wrapNone/>
            <wp:docPr id="270" name="Freeform 27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914400" y="-150715"/>
                      <a:ext cx="5655066" cy="110096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220" w:lineRule="exact"/>
                          <w:ind w:left="0" w:right="0" w:firstLine="0"/>
                        </w:pP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点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击分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析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模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块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中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的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⽰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波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器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模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块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，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信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道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内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选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定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合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适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的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参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数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（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参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数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含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义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可参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考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参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数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表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pacing w:val="-74"/>
                            <w:sz w:val="14"/>
                            <w:szCs w:val="14"/>
                          </w:rPr>
                          <w:t>）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，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设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置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输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出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频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率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后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点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击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开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始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绘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图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即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可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观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测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数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据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图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谱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，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停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⽌</w:t>
                        </w:r>
                        <w:r>
                          <w:rPr>
                            <w:rFonts w:ascii="Times New Roman" w:hAnsi="Times New Roman" w:cs="Times New Roman"/>
                            <w:sz w:val="14"/>
                            <w:szCs w:val="14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绘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图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即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可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停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⽌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观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测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图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谱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。</w:t>
                        </w:r>
                        <w:r>
                          <w:rPr>
                            <w:rFonts w:ascii="Times New Roman" w:hAnsi="Times New Roman" w:cs="Times New Roman"/>
                            <w:sz w:val="14"/>
                            <w:szCs w:val="14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140" w:after="0" w:line="153" w:lineRule="exact"/>
                          <w:ind w:left="0" w:right="0" w:firstLine="0"/>
                        </w:pP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通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信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框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指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令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⽰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例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：</w:t>
                        </w:r>
                        <w:r>
                          <w:rPr>
                            <w:rFonts w:ascii="Times New Roman" w:hAnsi="Times New Roman" w:cs="Times New Roman"/>
                            <w:sz w:val="14"/>
                            <w:szCs w:val="14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120" w:after="0" w:line="178" w:lineRule="exact"/>
                          <w:ind w:left="0" w:right="0" w:firstLine="0"/>
                        </w:pPr>
                        <w:r>
                          <w:rPr lang="zh-CN" sz="14" baseline="0" dirty="0">
                            <w:jc w:val="left"/>
                            <w:rFonts w:ascii="宋体" w:hAnsi="宋体" w:cs="宋体"/>
                            <w:color w:val="000000"/>
                            <w:spacing w:val="-3"/>
                            <w:sz w:val="14"/>
                            <w:szCs w:val="14"/>
                          </w:rPr>
                          <w:t>4</w:t>
                        </w:r>
                        <w:r>
                          <w:rPr lang="zh-CN" sz="14" baseline="0" dirty="0">
                            <w:jc w:val="left"/>
                            <w:rFonts w:ascii="宋体" w:hAnsi="宋体" w:cs="宋体"/>
                            <w:color w:val="000000"/>
                            <w:spacing w:val="-1"/>
                            <w:sz w:val="14"/>
                            <w:szCs w:val="14"/>
                          </w:rPr>
                          <w:t>1 54 90 </w:t>
                        </w:r>
                        <w:r>
                          <w:rPr lang="zh-CN" sz="14" baseline="0" dirty="0">
                            <w:jc w:val="left"/>
                            <w:rFonts w:ascii="宋体" w:hAnsi="宋体" w:cs="宋体"/>
                            <w:color w:val="000000"/>
                            <w:spacing w:val="-3"/>
                            <w:sz w:val="14"/>
                            <w:szCs w:val="14"/>
                          </w:rPr>
                          <w:t>0</w:t>
                        </w:r>
                        <w:r>
                          <w:rPr lang="zh-CN" sz="14" baseline="0" dirty="0">
                            <w:jc w:val="left"/>
                            <w:rFonts w:ascii="宋体" w:hAnsi="宋体" w:cs="宋体"/>
                            <w:color w:val="000000"/>
                            <w:sz w:val="14"/>
                            <w:szCs w:val="14"/>
                          </w:rPr>
                          <w:t>7 e8 0c 08 05 </w:t>
                        </w:r>
                        <w:r>
                          <w:rPr lang="zh-CN" sz="14" baseline="0" dirty="0">
                            <w:jc w:val="left"/>
                            <w:rFonts w:ascii="宋体" w:hAnsi="宋体" w:cs="宋体"/>
                            <w:color w:val="000000"/>
                            <w:spacing w:val="-3"/>
                            <w:sz w:val="14"/>
                            <w:szCs w:val="14"/>
                          </w:rPr>
                          <w:t>7</w:t>
                        </w:r>
                        <w:r>
                          <w:rPr lang="zh-CN" sz="14" baseline="0" dirty="0">
                            <w:jc w:val="left"/>
                            <w:rFonts w:ascii="宋体" w:hAnsi="宋体" w:cs="宋体"/>
                            <w:color w:val="000000"/>
                            <w:sz w:val="14"/>
                            <w:szCs w:val="14"/>
                          </w:rPr>
                          <w:t>0 00 00 01 00 00 00 0d 0a</w:t>
                        </w:r>
                        <w:r>
                          <w:rPr>
                            <w:rFonts w:ascii="Times New Roman" w:hAnsi="Times New Roman" w:cs="Times New Roman"/>
                            <w:sz w:val="14"/>
                            <w:szCs w:val="14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120" w:after="0" w:line="147" w:lineRule="exact"/>
                          <w:ind w:left="0" w:right="0" w:firstLine="0"/>
                        </w:pP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含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义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如</w:t>
                        </w:r>
                        <w:r>
                          <w:rPr lang="zh-CN" sz="14" baseline="0" dirty="0">
                            <w:jc w:val="left"/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下</w:t>
                        </w:r>
                        <w:r>
                          <w:rPr>
                            <w:rFonts w:ascii="Times New Roman" w:hAnsi="Times New Roman" w:cs="Times New Roman"/>
                            <w:sz w:val="14"/>
                            <w:szCs w:val="14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tabs>
                            <w:tab w:val="left" w:pos="1342"/>
                            <w:tab w:val="left" w:pos="2612"/>
                            <w:tab w:val="left" w:pos="3881"/>
                          </w:tabs>
                          <w:spacing w:before="220" w:after="0" w:line="247" w:lineRule="exact"/>
                          <w:ind w:left="73" w:right="0" w:firstLine="0"/>
                        </w:pP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pacing w:val="-5"/>
                            <w:sz w:val="13"/>
                            <w:szCs w:val="13"/>
                          </w:rPr>
                          <w:t>4</w:t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z w:val="13"/>
                            <w:szCs w:val="13"/>
                          </w:rPr>
                          <w:t>1 54	</w:t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z w:val="13"/>
                            <w:szCs w:val="13"/>
                          </w:rPr>
                          <w:t>90 </w:t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pacing w:val="-3"/>
                            <w:sz w:val="13"/>
                            <w:szCs w:val="13"/>
                          </w:rPr>
                          <w:t>0</w:t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z w:val="13"/>
                            <w:szCs w:val="13"/>
                          </w:rPr>
                          <w:t>7 e8 0c	</w:t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z w:val="13"/>
                            <w:szCs w:val="13"/>
                          </w:rPr>
                          <w:t>08	</w:t>
                        </w:r>
                        <w:r>
                          <w:rPr lang="zh-CN" sz="13" baseline="9" dirty="0">
                            <w:jc w:val="left"/>
                            <w:rFonts w:ascii="宋体" w:hAnsi="宋体" w:cs="宋体"/>
                            <w:color w:val="000000"/>
                            <w:position w:val="9"/>
                            <w:sz w:val="13"/>
                            <w:szCs w:val="13"/>
                          </w:rPr>
                          <w:t>05 </w:t>
                        </w:r>
                        <w:r>
                          <w:rPr lang="zh-CN" sz="13" baseline="9" dirty="0">
                            <w:jc w:val="left"/>
                            <w:rFonts w:ascii="宋体" w:hAnsi="宋体" w:cs="宋体"/>
                            <w:color w:val="000000"/>
                            <w:spacing w:val="-3"/>
                            <w:position w:val="9"/>
                            <w:sz w:val="13"/>
                            <w:szCs w:val="13"/>
                          </w:rPr>
                          <w:t>7</w:t>
                        </w:r>
                        <w:r>
                          <w:rPr lang="zh-CN" sz="13" baseline="9" dirty="0">
                            <w:jc w:val="left"/>
                            <w:rFonts w:ascii="宋体" w:hAnsi="宋体" w:cs="宋体"/>
                            <w:color w:val="000000"/>
                            <w:position w:val="9"/>
                            <w:sz w:val="13"/>
                            <w:szCs w:val="13"/>
                          </w:rPr>
                          <w:t>0 00 00 01</w:t>
                        </w:r>
                        <w:r>
                          <w:rPr>
                            <w:rFonts w:ascii="Times New Roman" w:hAnsi="Times New Roman" w:cs="Times New Roman"/>
                            <w:sz w:val="13"/>
                            <w:szCs w:val="13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0"/>
        <w:gridCol w:w="1278"/>
        <w:gridCol w:w="1269"/>
      </w:tblGrid>
      <w:tr>
        <w:trPr>
          <w:trHeight w:hRule="exact" w:val="449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60" w:after="52" w:line="240" w:lineRule="auto"/>
              <w:ind w:left="-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00 00 00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60" w:after="52" w:line="240" w:lineRule="auto"/>
              <w:ind w:left="-16" w:right="826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0d 0a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帧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头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扩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展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7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帧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尾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</w:tbl>
    <w:p>
      <w:pPr>
        <w:spacing w:after="18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21" w:lineRule="exact"/>
        <w:ind w:left="919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canid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canid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5" w:after="0" w:line="220" w:lineRule="exact"/>
        <w:ind w:left="919" w:right="1259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90 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0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7 e8 0c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1001 0000 0000 0111 1110 1000 0000 1100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100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1 0010 0000 0000 1111 1101 0000  </w:t>
      </w: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0001</w:t>
      </w:r>
      <w:r>
        <w:rPr lang="zh-CN" sz="14" baseline="0" dirty="0">
          <w:jc w:val="left"/>
          <w:rFonts w:ascii="宋体" w:hAnsi="宋体" w:cs="宋体"/>
          <w:color w:val="000000"/>
          <w:spacing w:val="-70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16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 12 00 FD 01</w:t>
      </w:r>
      <w:r>
        <w:rPr lang="zh-CN" sz="14" baseline="0" dirty="0">
          <w:jc w:val="left"/>
          <w:rFonts w:ascii="宋体" w:hAnsi="宋体" w:cs="宋体"/>
          <w:color w:val="000000"/>
          <w:spacing w:val="-70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含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tbl>
      <w:tblPr>
        <w:tblStyle w:val="TableGrid"/>
        <w:tblLayout w:type="fixed"/>
        <w:tblpPr w:leftFromText="0" w:rightFromText="0" w:vertAnchor="text" w:horzAnchor="page" w:tblpX="1440" w:tblpY="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591"/>
        <w:gridCol w:w="1591"/>
        <w:gridCol w:w="1582"/>
        <w:gridCol w:w="1591"/>
      </w:tblGrid>
      <w:tr>
        <w:trPr>
          <w:trHeight w:hRule="exact" w:val="24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12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16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进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制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FD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9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型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18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进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含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9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</w:tbl>
    <w:p>
      <w:pPr>
        <w:spacing w:after="26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41" w:lineRule="exact"/>
        <w:ind w:left="919" w:right="0" w:firstLine="0"/>
      </w:pPr>
      <w:r/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can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故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障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保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护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94" w:lineRule="exact"/>
        <w:ind w:left="919" w:right="1259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_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TIMEOUT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_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TIMEOUT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eset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20000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1s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19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故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障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说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明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94" w:lineRule="exact"/>
        <w:ind w:left="919" w:right="1259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0x3022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bit14:i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护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bit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7</w:t>
      </w:r>
      <w:r>
        <w:rPr lang="zh-CN" sz="14" baseline="0" dirty="0">
          <w:jc w:val="left"/>
          <w:rFonts w:ascii="宋体" w:hAnsi="宋体" w:cs="宋体"/>
          <w:color w:val="000000"/>
          <w:spacing w:val="-98"/>
          <w:sz w:val="14"/>
          <w:szCs w:val="14"/>
        </w:rPr>
        <w:t>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23"/>
          <w:sz w:val="14"/>
          <w:szCs w:val="14"/>
        </w:rPr>
        <w:t>bit3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60V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23"/>
          <w:sz w:val="14"/>
          <w:szCs w:val="14"/>
        </w:rPr>
        <w:t>bit2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12V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bit1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23"/>
          <w:sz w:val="14"/>
          <w:szCs w:val="14"/>
        </w:rPr>
        <w:t>bit0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145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0x30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2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4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870" behindDoc="0" locked="0" layoutInCell="1" allowOverlap="1">
            <wp:simplePos x="0" y="0"/>
            <wp:positionH relativeFrom="page">
              <wp:posOffset>1890014</wp:posOffset>
            </wp:positionH>
            <wp:positionV relativeFrom="paragraph">
              <wp:posOffset>-198247</wp:posOffset>
            </wp:positionV>
            <wp:extent cx="3791458" cy="1448816"/>
            <wp:effectExtent l="0" t="0" r="0" b="0"/>
            <wp:wrapNone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>
                      <a:picLocks noChangeAspect="0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1458" cy="1448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0x3025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下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897" behindDoc="0" locked="0" layoutInCell="1" allowOverlap="1">
            <wp:simplePos x="0" y="0"/>
            <wp:positionH relativeFrom="page">
              <wp:posOffset>1890014</wp:posOffset>
            </wp:positionH>
            <wp:positionV relativeFrom="paragraph">
              <wp:posOffset>-198250</wp:posOffset>
            </wp:positionV>
            <wp:extent cx="3791458" cy="1448816"/>
            <wp:effectExtent l="0" t="0" r="0" b="0"/>
            <wp:wrapNone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>
                      <a:picLocks noChangeAspect="0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1458" cy="1448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控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制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演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⽰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37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25"/>
          <w:sz w:val="15"/>
          <w:szCs w:val="15"/>
        </w:rPr>
        <w:t>11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2690367</wp:posOffset>
            </wp:positionH>
            <wp:positionV relativeFrom="paragraph">
              <wp:posOffset>-699389</wp:posOffset>
            </wp:positionV>
            <wp:extent cx="2196591" cy="3662933"/>
            <wp:effectExtent l="0" t="0" r="0" b="0"/>
            <wp:wrapNone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>
                      <a:picLocks noChangeAspect="0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96591" cy="3662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94" w:lineRule="exact"/>
        <w:ind w:left="920" w:right="5775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jog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JOG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89" behindDoc="0" locked="0" layoutInCell="1" allowOverlap="1">
            <wp:simplePos x="0" y="0"/>
            <wp:positionH relativeFrom="page">
              <wp:posOffset>2322322</wp:posOffset>
            </wp:positionH>
            <wp:positionV relativeFrom="paragraph">
              <wp:posOffset>-198245</wp:posOffset>
            </wp:positionV>
            <wp:extent cx="2926842" cy="1028191"/>
            <wp:effectExtent l="0" t="0" r="0" b="0"/>
            <wp:wrapNone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>
                      <a:picLocks noChangeAspect="0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6842" cy="1028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94" w:lineRule="exact"/>
        <w:ind w:left="920" w:right="6964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换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26" behindDoc="0" locked="0" layoutInCell="1" allowOverlap="1">
            <wp:simplePos x="0" y="0"/>
            <wp:positionH relativeFrom="page">
              <wp:posOffset>2334005</wp:posOffset>
            </wp:positionH>
            <wp:positionV relativeFrom="paragraph">
              <wp:posOffset>-11564</wp:posOffset>
            </wp:positionV>
            <wp:extent cx="2909316" cy="747775"/>
            <wp:effectExtent l="0" t="0" r="0" b="0"/>
            <wp:wrapNone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>
                      <a:picLocks noChangeAspect="0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9316" cy="7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pacing w:val="-15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7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10"/>
          <w:sz w:val="15"/>
          <w:szCs w:val="15"/>
        </w:rPr>
        <w:t>12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2491739</wp:posOffset>
            </wp:positionH>
            <wp:positionV relativeFrom="paragraph">
              <wp:posOffset>-524129</wp:posOffset>
            </wp:positionV>
            <wp:extent cx="2588005" cy="3464305"/>
            <wp:effectExtent l="0" t="0" r="0" b="0"/>
            <wp:wrapNone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>
                      <a:picLocks noChangeAspect="0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88005" cy="346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929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五个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停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流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20" behindDoc="0" locked="0" layoutInCell="1" allowOverlap="1">
            <wp:simplePos x="0" y="0"/>
            <wp:positionH relativeFrom="page">
              <wp:posOffset>2497582</wp:posOffset>
            </wp:positionH>
            <wp:positionV relativeFrom="paragraph">
              <wp:posOffset>-195449</wp:posOffset>
            </wp:positionV>
            <wp:extent cx="2576322" cy="1805177"/>
            <wp:effectExtent l="0" t="0" r="0" b="0"/>
            <wp:wrapNone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>
                      <a:picLocks noChangeAspect="0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6322" cy="1805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2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20" w:right="947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Iq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电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iq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速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度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6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9"/>
          <w:sz w:val="15"/>
          <w:szCs w:val="15"/>
        </w:rPr>
        <w:t>13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2550160</wp:posOffset>
            </wp:positionH>
            <wp:positionV relativeFrom="paragraph">
              <wp:posOffset>-524129</wp:posOffset>
            </wp:positionV>
            <wp:extent cx="2477007" cy="2658110"/>
            <wp:effectExtent l="0" t="0" r="0" b="0"/>
            <wp:wrapNone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>
                      <a:picLocks noChangeAspect="0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77007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9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20" w:right="929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将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rad/s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8435" w:firstLine="0"/>
        <w:jc w:val="both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CSP</w:t>
      </w:r>
      <w:r>
        <w:rPr lang="zh-CN" sz="18" baseline="0" dirty="0">
          <w:jc w:val="left"/>
          <w:rFonts w:ascii="Arial" w:hAnsi="Arial" w:cs="Arial"/>
          <w:b/>
          <w:bCs/>
          <w:color w:val="000000"/>
          <w:spacing w:val="-6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405" behindDoc="0" locked="0" layoutInCell="1" allowOverlap="1">
            <wp:simplePos x="0" y="0"/>
            <wp:positionH relativeFrom="page">
              <wp:posOffset>2176271</wp:posOffset>
            </wp:positionH>
            <wp:positionV relativeFrom="paragraph">
              <wp:posOffset>-560197</wp:posOffset>
            </wp:positionV>
            <wp:extent cx="3218941" cy="3551935"/>
            <wp:effectExtent l="0" t="0" r="0" b="0"/>
            <wp:wrapNone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>
                      <a:picLocks noChangeAspect="0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8941" cy="355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9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20" w:right="994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CSP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rad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击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rad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的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8578" w:firstLine="0"/>
        <w:jc w:val="both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pacing w:val="-6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PP</w:t>
      </w:r>
      <w:r>
        <w:rPr lang="zh-CN" sz="18" baseline="0" dirty="0">
          <w:jc w:val="left"/>
          <w:rFonts w:ascii="Arial" w:hAnsi="Arial" w:cs="Arial"/>
          <w:b/>
          <w:bCs/>
          <w:color w:val="000000"/>
          <w:spacing w:val="-14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2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7"/>
          <w:sz w:val="15"/>
          <w:szCs w:val="15"/>
        </w:rPr>
        <w:t>14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2152904</wp:posOffset>
            </wp:positionH>
            <wp:positionV relativeFrom="paragraph">
              <wp:posOffset>-524129</wp:posOffset>
            </wp:positionV>
            <wp:extent cx="3265678" cy="3423411"/>
            <wp:effectExtent l="0" t="0" r="0" b="0"/>
            <wp:wrapNone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>
                      <a:picLocks noChangeAspect="0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5678" cy="3423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927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PP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rad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rad/s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rad/s^2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续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固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件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更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新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81" behindDoc="0" locked="0" layoutInCell="1" allowOverlap="1">
            <wp:simplePos x="0" y="0"/>
            <wp:positionH relativeFrom="page">
              <wp:posOffset>3385565</wp:posOffset>
            </wp:positionH>
            <wp:positionV relativeFrom="paragraph">
              <wp:posOffset>-11049</wp:posOffset>
            </wp:positionV>
            <wp:extent cx="806195" cy="344677"/>
            <wp:effectExtent l="0" t="0" r="0" b="0"/>
            <wp:wrapNone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>
                      <a:picLocks noChangeAspect="0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06195" cy="344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21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录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bin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简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易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位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机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界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⾯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及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说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明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467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-536953</wp:posOffset>
            </wp:positionV>
            <wp:extent cx="4141978" cy="3031998"/>
            <wp:effectExtent l="0" t="0" r="0" b="0"/>
            <wp:wrapNone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>
                      <a:picLocks noChangeAspect="0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8" cy="3031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53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括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9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7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10"/>
          <w:sz w:val="15"/>
          <w:szCs w:val="15"/>
        </w:rPr>
        <w:t>15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2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A.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250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283" name="Freeform 28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15"/>
                            <a:pt x="61084" y="19621"/>
                          </a:cubicBezTo>
                          <a:cubicBezTo>
                            <a:pt x="59472" y="15727"/>
                            <a:pt x="57178" y="12304"/>
                            <a:pt x="54201" y="9327"/>
                          </a:cubicBezTo>
                          <a:cubicBezTo>
                            <a:pt x="51224" y="6375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75"/>
                            <a:pt x="9300" y="9327"/>
                          </a:cubicBezTo>
                          <a:cubicBezTo>
                            <a:pt x="6323" y="12304"/>
                            <a:pt x="4029" y="15727"/>
                            <a:pt x="2417" y="19621"/>
                          </a:cubicBezTo>
                          <a:cubicBezTo>
                            <a:pt x="806" y="23515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35"/>
                            <a:pt x="2417" y="43930"/>
                          </a:cubicBezTo>
                          <a:cubicBezTo>
                            <a:pt x="4029" y="47824"/>
                            <a:pt x="6323" y="51272"/>
                            <a:pt x="9300" y="54224"/>
                          </a:cubicBezTo>
                          <a:cubicBezTo>
                            <a:pt x="12277" y="57200"/>
                            <a:pt x="15710" y="59482"/>
                            <a:pt x="19600" y="61094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094"/>
                          </a:cubicBezTo>
                          <a:cubicBezTo>
                            <a:pt x="47790" y="59482"/>
                            <a:pt x="51224" y="57200"/>
                            <a:pt x="54201" y="54224"/>
                          </a:cubicBezTo>
                          <a:cubicBezTo>
                            <a:pt x="57178" y="51272"/>
                            <a:pt x="59472" y="47824"/>
                            <a:pt x="61084" y="43930"/>
                          </a:cubicBezTo>
                          <a:cubicBezTo>
                            <a:pt x="62695" y="40035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259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284" name="Freeform 28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15"/>
                            <a:pt x="61084" y="19621"/>
                          </a:cubicBezTo>
                          <a:cubicBezTo>
                            <a:pt x="59472" y="15727"/>
                            <a:pt x="57178" y="12279"/>
                            <a:pt x="54201" y="9302"/>
                          </a:cubicBezTo>
                          <a:cubicBezTo>
                            <a:pt x="51224" y="6350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50"/>
                            <a:pt x="9300" y="9302"/>
                          </a:cubicBezTo>
                          <a:cubicBezTo>
                            <a:pt x="6323" y="12279"/>
                            <a:pt x="4029" y="15727"/>
                            <a:pt x="2417" y="19621"/>
                          </a:cubicBezTo>
                          <a:cubicBezTo>
                            <a:pt x="806" y="23515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60"/>
                            <a:pt x="2417" y="43954"/>
                          </a:cubicBezTo>
                          <a:cubicBezTo>
                            <a:pt x="4029" y="47849"/>
                            <a:pt x="6323" y="51272"/>
                            <a:pt x="9300" y="54224"/>
                          </a:cubicBezTo>
                          <a:cubicBezTo>
                            <a:pt x="12277" y="57200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507"/>
                            <a:pt x="51224" y="57200"/>
                            <a:pt x="54201" y="54224"/>
                          </a:cubicBezTo>
                          <a:cubicBezTo>
                            <a:pt x="57178" y="51272"/>
                            <a:pt x="59472" y="47849"/>
                            <a:pt x="61084" y="43954"/>
                          </a:cubicBezTo>
                          <a:cubicBezTo>
                            <a:pt x="62695" y="40060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84" w:right="0" w:firstLine="0"/>
      </w:pPr>
      <w:r>
        <w:drawing>
          <wp:anchor simplePos="0" relativeHeight="251658268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285" name="Freeform 2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15"/>
                            <a:pt x="61084" y="19621"/>
                          </a:cubicBezTo>
                          <a:cubicBezTo>
                            <a:pt x="59472" y="15727"/>
                            <a:pt x="57178" y="12304"/>
                            <a:pt x="54201" y="9302"/>
                          </a:cubicBezTo>
                          <a:cubicBezTo>
                            <a:pt x="51224" y="6326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26"/>
                            <a:pt x="9300" y="9302"/>
                          </a:cubicBezTo>
                          <a:cubicBezTo>
                            <a:pt x="6323" y="12304"/>
                            <a:pt x="4029" y="15727"/>
                            <a:pt x="2417" y="19621"/>
                          </a:cubicBezTo>
                          <a:cubicBezTo>
                            <a:pt x="806" y="23515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35"/>
                            <a:pt x="2417" y="43930"/>
                          </a:cubicBezTo>
                          <a:cubicBezTo>
                            <a:pt x="4029" y="47824"/>
                            <a:pt x="6323" y="51247"/>
                            <a:pt x="9300" y="54224"/>
                          </a:cubicBezTo>
                          <a:cubicBezTo>
                            <a:pt x="12277" y="57200"/>
                            <a:pt x="15710" y="59482"/>
                            <a:pt x="19600" y="61094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094"/>
                          </a:cubicBezTo>
                          <a:cubicBezTo>
                            <a:pt x="47790" y="59482"/>
                            <a:pt x="51224" y="57200"/>
                            <a:pt x="54201" y="54224"/>
                          </a:cubicBezTo>
                          <a:cubicBezTo>
                            <a:pt x="57178" y="51247"/>
                            <a:pt x="59472" y="47824"/>
                            <a:pt x="61084" y="43930"/>
                          </a:cubicBezTo>
                          <a:cubicBezTo>
                            <a:pt x="62695" y="40035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92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0"/>
          <w:sz w:val="14"/>
          <w:szCs w:val="14"/>
        </w:rPr>
        <w:t>B.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284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286" name="Freeform 2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15"/>
                            <a:pt x="61084" y="19621"/>
                          </a:cubicBezTo>
                          <a:cubicBezTo>
                            <a:pt x="59472" y="15727"/>
                            <a:pt x="57178" y="12279"/>
                            <a:pt x="54201" y="9302"/>
                          </a:cubicBezTo>
                          <a:cubicBezTo>
                            <a:pt x="51224" y="6350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50"/>
                            <a:pt x="9300" y="9302"/>
                          </a:cubicBezTo>
                          <a:cubicBezTo>
                            <a:pt x="6323" y="12279"/>
                            <a:pt x="4029" y="15727"/>
                            <a:pt x="2417" y="19621"/>
                          </a:cubicBezTo>
                          <a:cubicBezTo>
                            <a:pt x="806" y="23515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60"/>
                            <a:pt x="2417" y="43930"/>
                          </a:cubicBezTo>
                          <a:cubicBezTo>
                            <a:pt x="4029" y="47824"/>
                            <a:pt x="6323" y="51247"/>
                            <a:pt x="9300" y="54224"/>
                          </a:cubicBezTo>
                          <a:cubicBezTo>
                            <a:pt x="12277" y="57200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507"/>
                            <a:pt x="51224" y="57200"/>
                            <a:pt x="54201" y="54224"/>
                          </a:cubicBezTo>
                          <a:cubicBezTo>
                            <a:pt x="57178" y="51247"/>
                            <a:pt x="59472" y="47824"/>
                            <a:pt x="61084" y="43930"/>
                          </a:cubicBezTo>
                          <a:cubicBezTo>
                            <a:pt x="62695" y="40060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84" w:right="0" w:firstLine="0"/>
      </w:pPr>
      <w:r>
        <w:drawing>
          <wp:anchor simplePos="0" relativeHeight="251658291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287" name="Freeform 2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40"/>
                            <a:pt x="61084" y="19646"/>
                          </a:cubicBezTo>
                          <a:cubicBezTo>
                            <a:pt x="59472" y="15751"/>
                            <a:pt x="57178" y="12328"/>
                            <a:pt x="54201" y="9327"/>
                          </a:cubicBezTo>
                          <a:cubicBezTo>
                            <a:pt x="51224" y="6375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75"/>
                            <a:pt x="9300" y="9327"/>
                          </a:cubicBezTo>
                          <a:cubicBezTo>
                            <a:pt x="6323" y="12328"/>
                            <a:pt x="4029" y="15751"/>
                            <a:pt x="2417" y="19646"/>
                          </a:cubicBezTo>
                          <a:cubicBezTo>
                            <a:pt x="806" y="23540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35"/>
                            <a:pt x="2417" y="43930"/>
                          </a:cubicBezTo>
                          <a:cubicBezTo>
                            <a:pt x="4029" y="47824"/>
                            <a:pt x="6323" y="51272"/>
                            <a:pt x="9300" y="54224"/>
                          </a:cubicBezTo>
                          <a:cubicBezTo>
                            <a:pt x="12277" y="57225"/>
                            <a:pt x="15710" y="59507"/>
                            <a:pt x="19600" y="61094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094"/>
                          </a:cubicBezTo>
                          <a:cubicBezTo>
                            <a:pt x="47790" y="59507"/>
                            <a:pt x="51224" y="57225"/>
                            <a:pt x="54201" y="54224"/>
                          </a:cubicBezTo>
                          <a:cubicBezTo>
                            <a:pt x="57178" y="51272"/>
                            <a:pt x="59472" y="47824"/>
                            <a:pt x="61084" y="43930"/>
                          </a:cubicBezTo>
                          <a:cubicBezTo>
                            <a:pt x="62695" y="40035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300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288" name="Freeform 2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83"/>
                            <a:pt x="62695" y="23565"/>
                            <a:pt x="61084" y="19671"/>
                          </a:cubicBezTo>
                          <a:cubicBezTo>
                            <a:pt x="59472" y="15776"/>
                            <a:pt x="57178" y="12328"/>
                            <a:pt x="54201" y="9327"/>
                          </a:cubicBezTo>
                          <a:cubicBezTo>
                            <a:pt x="51224" y="6375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75"/>
                            <a:pt x="9300" y="9327"/>
                          </a:cubicBezTo>
                          <a:cubicBezTo>
                            <a:pt x="6323" y="12328"/>
                            <a:pt x="4029" y="15776"/>
                            <a:pt x="2417" y="19671"/>
                          </a:cubicBezTo>
                          <a:cubicBezTo>
                            <a:pt x="806" y="23565"/>
                            <a:pt x="0" y="27583"/>
                            <a:pt x="1" y="31750"/>
                          </a:cubicBezTo>
                          <a:cubicBezTo>
                            <a:pt x="0" y="35992"/>
                            <a:pt x="806" y="40060"/>
                            <a:pt x="2417" y="43954"/>
                          </a:cubicBezTo>
                          <a:cubicBezTo>
                            <a:pt x="4029" y="47849"/>
                            <a:pt x="6323" y="51272"/>
                            <a:pt x="9300" y="54224"/>
                          </a:cubicBezTo>
                          <a:cubicBezTo>
                            <a:pt x="12277" y="57225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507"/>
                            <a:pt x="51224" y="57225"/>
                            <a:pt x="54201" y="54224"/>
                          </a:cubicBezTo>
                          <a:cubicBezTo>
                            <a:pt x="57178" y="51272"/>
                            <a:pt x="59472" y="47849"/>
                            <a:pt x="61084" y="43954"/>
                          </a:cubicBezTo>
                          <a:cubicBezTo>
                            <a:pt x="62695" y="40060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1184" w:right="0" w:firstLine="0"/>
      </w:pPr>
      <w:r>
        <w:drawing>
          <wp:anchor simplePos="0" relativeHeight="25165830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162687</wp:posOffset>
            </wp:positionV>
            <wp:extent cx="29210" cy="29209"/>
            <wp:effectExtent l="0" t="0" r="0" b="0"/>
            <wp:wrapNone/>
            <wp:docPr id="289" name="Freeform 2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40"/>
                            <a:pt x="61084" y="19646"/>
                          </a:cubicBezTo>
                          <a:cubicBezTo>
                            <a:pt x="59472" y="15751"/>
                            <a:pt x="57178" y="12304"/>
                            <a:pt x="54201" y="9302"/>
                          </a:cubicBezTo>
                          <a:cubicBezTo>
                            <a:pt x="51224" y="6326"/>
                            <a:pt x="47790" y="4044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44"/>
                            <a:pt x="12277" y="6326"/>
                            <a:pt x="9300" y="9302"/>
                          </a:cubicBezTo>
                          <a:cubicBezTo>
                            <a:pt x="6323" y="12304"/>
                            <a:pt x="4029" y="15727"/>
                            <a:pt x="2417" y="19621"/>
                          </a:cubicBezTo>
                          <a:cubicBezTo>
                            <a:pt x="806" y="23515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35"/>
                            <a:pt x="2417" y="43930"/>
                          </a:cubicBezTo>
                          <a:cubicBezTo>
                            <a:pt x="4029" y="47824"/>
                            <a:pt x="6323" y="51247"/>
                            <a:pt x="9300" y="54199"/>
                          </a:cubicBezTo>
                          <a:cubicBezTo>
                            <a:pt x="12277" y="57200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507"/>
                            <a:pt x="51224" y="57200"/>
                            <a:pt x="54201" y="54199"/>
                          </a:cubicBezTo>
                          <a:cubicBezTo>
                            <a:pt x="57178" y="51247"/>
                            <a:pt x="59472" y="47824"/>
                            <a:pt x="61084" y="43930"/>
                          </a:cubicBezTo>
                          <a:cubicBezTo>
                            <a:pt x="62695" y="40035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 ID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12" w:lineRule="exact"/>
        <w:ind w:left="920" w:right="8025" w:firstLine="264"/>
      </w:pPr>
      <w:r>
        <w:drawing>
          <wp:anchor simplePos="0" relativeHeight="251658316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144866</wp:posOffset>
            </wp:positionV>
            <wp:extent cx="29210" cy="29209"/>
            <wp:effectExtent l="0" t="0" r="0" b="0"/>
            <wp:wrapNone/>
            <wp:docPr id="290" name="Freeform 29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40"/>
                            <a:pt x="61084" y="19646"/>
                          </a:cubicBezTo>
                          <a:cubicBezTo>
                            <a:pt x="59472" y="15751"/>
                            <a:pt x="57178" y="12328"/>
                            <a:pt x="54201" y="9327"/>
                          </a:cubicBezTo>
                          <a:cubicBezTo>
                            <a:pt x="51224" y="6350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50"/>
                            <a:pt x="9300" y="9327"/>
                          </a:cubicBezTo>
                          <a:cubicBezTo>
                            <a:pt x="6323" y="12328"/>
                            <a:pt x="4029" y="15751"/>
                            <a:pt x="2417" y="19646"/>
                          </a:cubicBezTo>
                          <a:cubicBezTo>
                            <a:pt x="806" y="23540"/>
                            <a:pt x="0" y="27559"/>
                            <a:pt x="1" y="31750"/>
                          </a:cubicBezTo>
                          <a:cubicBezTo>
                            <a:pt x="0" y="35967"/>
                            <a:pt x="806" y="40010"/>
                            <a:pt x="2417" y="43905"/>
                          </a:cubicBezTo>
                          <a:cubicBezTo>
                            <a:pt x="4029" y="47824"/>
                            <a:pt x="6323" y="51272"/>
                            <a:pt x="9300" y="54224"/>
                          </a:cubicBezTo>
                          <a:cubicBezTo>
                            <a:pt x="12277" y="57225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094"/>
                          </a:cubicBezTo>
                          <a:cubicBezTo>
                            <a:pt x="47790" y="59507"/>
                            <a:pt x="51224" y="57225"/>
                            <a:pt x="54201" y="54224"/>
                          </a:cubicBezTo>
                          <a:cubicBezTo>
                            <a:pt x="57178" y="51272"/>
                            <a:pt x="59472" y="47824"/>
                            <a:pt x="61084" y="43930"/>
                          </a:cubicBezTo>
                          <a:cubicBezTo>
                            <a:pt x="62695" y="40035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C.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33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291" name="Freeform 29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40"/>
                            <a:pt x="61084" y="19646"/>
                          </a:cubicBezTo>
                          <a:cubicBezTo>
                            <a:pt x="59472" y="15751"/>
                            <a:pt x="57178" y="12304"/>
                            <a:pt x="54201" y="9302"/>
                          </a:cubicBezTo>
                          <a:cubicBezTo>
                            <a:pt x="51224" y="6326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26"/>
                            <a:pt x="9300" y="9302"/>
                          </a:cubicBezTo>
                          <a:cubicBezTo>
                            <a:pt x="6323" y="12304"/>
                            <a:pt x="4029" y="15727"/>
                            <a:pt x="2417" y="19621"/>
                          </a:cubicBezTo>
                          <a:cubicBezTo>
                            <a:pt x="806" y="23515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60"/>
                            <a:pt x="2417" y="43954"/>
                          </a:cubicBezTo>
                          <a:cubicBezTo>
                            <a:pt x="4029" y="47849"/>
                            <a:pt x="6323" y="51297"/>
                            <a:pt x="9300" y="54248"/>
                          </a:cubicBezTo>
                          <a:cubicBezTo>
                            <a:pt x="12277" y="57225"/>
                            <a:pt x="15710" y="59507"/>
                            <a:pt x="19600" y="61094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44"/>
                          </a:cubicBezTo>
                          <a:cubicBezTo>
                            <a:pt x="47790" y="59532"/>
                            <a:pt x="51224" y="57225"/>
                            <a:pt x="54201" y="54248"/>
                          </a:cubicBezTo>
                          <a:cubicBezTo>
                            <a:pt x="57178" y="51297"/>
                            <a:pt x="59472" y="47849"/>
                            <a:pt x="61084" y="43954"/>
                          </a:cubicBezTo>
                          <a:cubicBezTo>
                            <a:pt x="62695" y="40060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344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292" name="Freeform 29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15"/>
                            <a:pt x="61084" y="19621"/>
                          </a:cubicBezTo>
                          <a:cubicBezTo>
                            <a:pt x="59472" y="15727"/>
                            <a:pt x="57178" y="12304"/>
                            <a:pt x="54201" y="9302"/>
                          </a:cubicBezTo>
                          <a:cubicBezTo>
                            <a:pt x="51224" y="6350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50"/>
                            <a:pt x="9300" y="9302"/>
                          </a:cubicBezTo>
                          <a:cubicBezTo>
                            <a:pt x="6323" y="12304"/>
                            <a:pt x="4029" y="15727"/>
                            <a:pt x="2417" y="19621"/>
                          </a:cubicBezTo>
                          <a:cubicBezTo>
                            <a:pt x="806" y="23515"/>
                            <a:pt x="0" y="27559"/>
                            <a:pt x="1" y="31750"/>
                          </a:cubicBezTo>
                          <a:cubicBezTo>
                            <a:pt x="0" y="35967"/>
                            <a:pt x="806" y="40010"/>
                            <a:pt x="2417" y="43905"/>
                          </a:cubicBezTo>
                          <a:cubicBezTo>
                            <a:pt x="4029" y="47824"/>
                            <a:pt x="6323" y="51272"/>
                            <a:pt x="9300" y="54224"/>
                          </a:cubicBezTo>
                          <a:cubicBezTo>
                            <a:pt x="12277" y="57225"/>
                            <a:pt x="15710" y="59507"/>
                            <a:pt x="19600" y="61094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82"/>
                            <a:pt x="43901" y="61070"/>
                          </a:cubicBezTo>
                          <a:cubicBezTo>
                            <a:pt x="47790" y="59507"/>
                            <a:pt x="51224" y="57225"/>
                            <a:pt x="54201" y="54224"/>
                          </a:cubicBezTo>
                          <a:cubicBezTo>
                            <a:pt x="57178" y="51272"/>
                            <a:pt x="59472" y="47824"/>
                            <a:pt x="61084" y="43930"/>
                          </a:cubicBezTo>
                          <a:cubicBezTo>
                            <a:pt x="62695" y="40035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" w:after="0" w:line="303" w:lineRule="exact"/>
        <w:ind w:left="1184" w:right="8025" w:firstLine="0"/>
      </w:pPr>
      <w:r>
        <w:drawing>
          <wp:anchor simplePos="0" relativeHeight="251658355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293" name="Freeform 29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40"/>
                            <a:pt x="61084" y="19646"/>
                          </a:cubicBezTo>
                          <a:cubicBezTo>
                            <a:pt x="59472" y="15751"/>
                            <a:pt x="57178" y="12328"/>
                            <a:pt x="54201" y="9327"/>
                          </a:cubicBezTo>
                          <a:cubicBezTo>
                            <a:pt x="51224" y="6375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75"/>
                            <a:pt x="9300" y="9327"/>
                          </a:cubicBezTo>
                          <a:cubicBezTo>
                            <a:pt x="6323" y="12328"/>
                            <a:pt x="4029" y="15751"/>
                            <a:pt x="2417" y="19646"/>
                          </a:cubicBezTo>
                          <a:cubicBezTo>
                            <a:pt x="806" y="23540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60"/>
                            <a:pt x="2417" y="43954"/>
                          </a:cubicBezTo>
                          <a:cubicBezTo>
                            <a:pt x="4029" y="47824"/>
                            <a:pt x="6323" y="51247"/>
                            <a:pt x="9300" y="54224"/>
                          </a:cubicBezTo>
                          <a:cubicBezTo>
                            <a:pt x="12277" y="57200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507"/>
                            <a:pt x="51224" y="57200"/>
                            <a:pt x="54201" y="54224"/>
                          </a:cubicBezTo>
                          <a:cubicBezTo>
                            <a:pt x="57178" y="51247"/>
                            <a:pt x="59472" y="47824"/>
                            <a:pt x="61084" y="43954"/>
                          </a:cubicBezTo>
                          <a:cubicBezTo>
                            <a:pt x="62695" y="40060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>
        <w:drawing>
          <wp:anchor simplePos="0" relativeHeight="251658368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153162</wp:posOffset>
            </wp:positionV>
            <wp:extent cx="29210" cy="29209"/>
            <wp:effectExtent l="0" t="0" r="0" b="0"/>
            <wp:wrapNone/>
            <wp:docPr id="294" name="Freeform 29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15"/>
                            <a:pt x="61084" y="19621"/>
                          </a:cubicBezTo>
                          <a:cubicBezTo>
                            <a:pt x="59472" y="15727"/>
                            <a:pt x="57178" y="12304"/>
                            <a:pt x="54201" y="9302"/>
                          </a:cubicBezTo>
                          <a:cubicBezTo>
                            <a:pt x="51224" y="6350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50"/>
                            <a:pt x="9300" y="9302"/>
                          </a:cubicBezTo>
                          <a:cubicBezTo>
                            <a:pt x="6323" y="12304"/>
                            <a:pt x="4029" y="15727"/>
                            <a:pt x="2417" y="19621"/>
                          </a:cubicBezTo>
                          <a:cubicBezTo>
                            <a:pt x="806" y="23515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85"/>
                            <a:pt x="2417" y="43979"/>
                          </a:cubicBezTo>
                          <a:cubicBezTo>
                            <a:pt x="4029" y="47849"/>
                            <a:pt x="6323" y="51272"/>
                            <a:pt x="9300" y="54224"/>
                          </a:cubicBezTo>
                          <a:cubicBezTo>
                            <a:pt x="12277" y="57225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094"/>
                          </a:cubicBezTo>
                          <a:cubicBezTo>
                            <a:pt x="47790" y="59507"/>
                            <a:pt x="51224" y="57225"/>
                            <a:pt x="54201" y="54224"/>
                          </a:cubicBezTo>
                          <a:cubicBezTo>
                            <a:pt x="57178" y="51272"/>
                            <a:pt x="59472" y="47849"/>
                            <a:pt x="61084" y="43979"/>
                          </a:cubicBezTo>
                          <a:cubicBezTo>
                            <a:pt x="62695" y="40085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 ID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12" w:lineRule="exact"/>
        <w:ind w:left="920" w:right="8025" w:firstLine="264"/>
      </w:pPr>
      <w:r>
        <w:drawing>
          <wp:anchor simplePos="0" relativeHeight="25165837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144866</wp:posOffset>
            </wp:positionV>
            <wp:extent cx="29210" cy="29209"/>
            <wp:effectExtent l="0" t="0" r="0" b="0"/>
            <wp:wrapNone/>
            <wp:docPr id="295" name="Freeform 29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40"/>
                            <a:pt x="61084" y="19646"/>
                          </a:cubicBezTo>
                          <a:cubicBezTo>
                            <a:pt x="59472" y="15751"/>
                            <a:pt x="57178" y="12328"/>
                            <a:pt x="54201" y="9327"/>
                          </a:cubicBezTo>
                          <a:cubicBezTo>
                            <a:pt x="51224" y="6375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75"/>
                            <a:pt x="9300" y="9327"/>
                          </a:cubicBezTo>
                          <a:cubicBezTo>
                            <a:pt x="6323" y="12328"/>
                            <a:pt x="4029" y="15751"/>
                            <a:pt x="2417" y="19646"/>
                          </a:cubicBezTo>
                          <a:cubicBezTo>
                            <a:pt x="806" y="23540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60"/>
                            <a:pt x="2417" y="43954"/>
                          </a:cubicBezTo>
                          <a:cubicBezTo>
                            <a:pt x="4029" y="47849"/>
                            <a:pt x="6323" y="51272"/>
                            <a:pt x="9300" y="54224"/>
                          </a:cubicBezTo>
                          <a:cubicBezTo>
                            <a:pt x="12277" y="57225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507"/>
                            <a:pt x="51224" y="57225"/>
                            <a:pt x="54201" y="54224"/>
                          </a:cubicBezTo>
                          <a:cubicBezTo>
                            <a:pt x="57178" y="51272"/>
                            <a:pt x="59472" y="47849"/>
                            <a:pt x="61084" y="43954"/>
                          </a:cubicBezTo>
                          <a:cubicBezTo>
                            <a:pt x="62695" y="40060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D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47" w:lineRule="exact"/>
        <w:ind w:left="1184" w:right="0" w:firstLine="0"/>
      </w:pPr>
      <w:r>
        <w:drawing>
          <wp:anchor simplePos="0" relativeHeight="251658400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117561</wp:posOffset>
            </wp:positionV>
            <wp:extent cx="29210" cy="29209"/>
            <wp:effectExtent l="0" t="0" r="0" b="0"/>
            <wp:wrapNone/>
            <wp:docPr id="296" name="Freeform 2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40"/>
                            <a:pt x="61084" y="19646"/>
                          </a:cubicBezTo>
                          <a:cubicBezTo>
                            <a:pt x="59472" y="15751"/>
                            <a:pt x="57178" y="12328"/>
                            <a:pt x="54201" y="9327"/>
                          </a:cubicBezTo>
                          <a:cubicBezTo>
                            <a:pt x="51224" y="6350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50"/>
                            <a:pt x="9300" y="9327"/>
                          </a:cubicBezTo>
                          <a:cubicBezTo>
                            <a:pt x="6323" y="12328"/>
                            <a:pt x="4029" y="15751"/>
                            <a:pt x="2417" y="19646"/>
                          </a:cubicBezTo>
                          <a:cubicBezTo>
                            <a:pt x="806" y="23540"/>
                            <a:pt x="0" y="27559"/>
                            <a:pt x="1" y="31750"/>
                          </a:cubicBezTo>
                          <a:cubicBezTo>
                            <a:pt x="0" y="35967"/>
                            <a:pt x="806" y="40010"/>
                            <a:pt x="2417" y="43905"/>
                          </a:cubicBezTo>
                          <a:cubicBezTo>
                            <a:pt x="4029" y="47799"/>
                            <a:pt x="6323" y="51222"/>
                            <a:pt x="9300" y="54199"/>
                          </a:cubicBezTo>
                          <a:cubicBezTo>
                            <a:pt x="12277" y="57200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094"/>
                          </a:cubicBezTo>
                          <a:cubicBezTo>
                            <a:pt x="47790" y="59482"/>
                            <a:pt x="51224" y="57200"/>
                            <a:pt x="54201" y="54199"/>
                          </a:cubicBezTo>
                          <a:cubicBezTo>
                            <a:pt x="57178" y="51222"/>
                            <a:pt x="59472" y="47799"/>
                            <a:pt x="61084" y="43905"/>
                          </a:cubicBezTo>
                          <a:cubicBezTo>
                            <a:pt x="62695" y="40010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" w:after="0" w:line="303" w:lineRule="exact"/>
        <w:ind w:left="920" w:right="8025" w:firstLine="264"/>
      </w:pPr>
      <w:r>
        <w:drawing>
          <wp:anchor simplePos="0" relativeHeight="25165840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297" name="Freeform 2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40"/>
                            <a:pt x="61084" y="19646"/>
                          </a:cubicBezTo>
                          <a:cubicBezTo>
                            <a:pt x="59472" y="15776"/>
                            <a:pt x="57178" y="12328"/>
                            <a:pt x="54201" y="9327"/>
                          </a:cubicBezTo>
                          <a:cubicBezTo>
                            <a:pt x="51224" y="6375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75"/>
                            <a:pt x="9300" y="9327"/>
                          </a:cubicBezTo>
                          <a:cubicBezTo>
                            <a:pt x="6323" y="12328"/>
                            <a:pt x="4029" y="15776"/>
                            <a:pt x="2417" y="19646"/>
                          </a:cubicBezTo>
                          <a:cubicBezTo>
                            <a:pt x="806" y="23540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60"/>
                            <a:pt x="2417" y="43954"/>
                          </a:cubicBezTo>
                          <a:cubicBezTo>
                            <a:pt x="4029" y="47849"/>
                            <a:pt x="6323" y="51272"/>
                            <a:pt x="9300" y="54224"/>
                          </a:cubicBezTo>
                          <a:cubicBezTo>
                            <a:pt x="12277" y="57200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507"/>
                            <a:pt x="51224" y="57200"/>
                            <a:pt x="54201" y="54224"/>
                          </a:cubicBezTo>
                          <a:cubicBezTo>
                            <a:pt x="57178" y="51272"/>
                            <a:pt x="59472" y="47849"/>
                            <a:pt x="61084" y="43954"/>
                          </a:cubicBezTo>
                          <a:cubicBezTo>
                            <a:pt x="62695" y="40060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E.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区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84" w:right="0" w:firstLine="0"/>
      </w:pPr>
      <w:r>
        <w:drawing>
          <wp:anchor simplePos="0" relativeHeight="25165842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130261</wp:posOffset>
            </wp:positionV>
            <wp:extent cx="29210" cy="29209"/>
            <wp:effectExtent l="0" t="0" r="0" b="0"/>
            <wp:wrapNone/>
            <wp:docPr id="298" name="Freeform 2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15"/>
                            <a:pt x="61084" y="19621"/>
                          </a:cubicBezTo>
                          <a:cubicBezTo>
                            <a:pt x="59472" y="15727"/>
                            <a:pt x="57178" y="12304"/>
                            <a:pt x="54201" y="9302"/>
                          </a:cubicBezTo>
                          <a:cubicBezTo>
                            <a:pt x="51224" y="6350"/>
                            <a:pt x="47790" y="4044"/>
                            <a:pt x="43901" y="2431"/>
                          </a:cubicBezTo>
                          <a:cubicBezTo>
                            <a:pt x="40011" y="819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19"/>
                            <a:pt x="19600" y="2431"/>
                          </a:cubicBezTo>
                          <a:cubicBezTo>
                            <a:pt x="15710" y="4044"/>
                            <a:pt x="12277" y="6350"/>
                            <a:pt x="9300" y="9302"/>
                          </a:cubicBezTo>
                          <a:cubicBezTo>
                            <a:pt x="6323" y="12304"/>
                            <a:pt x="4029" y="15727"/>
                            <a:pt x="2417" y="19621"/>
                          </a:cubicBezTo>
                          <a:cubicBezTo>
                            <a:pt x="806" y="23515"/>
                            <a:pt x="0" y="27559"/>
                            <a:pt x="1" y="31750"/>
                          </a:cubicBezTo>
                          <a:cubicBezTo>
                            <a:pt x="0" y="35967"/>
                            <a:pt x="806" y="40010"/>
                            <a:pt x="2417" y="43905"/>
                          </a:cubicBezTo>
                          <a:cubicBezTo>
                            <a:pt x="4029" y="47824"/>
                            <a:pt x="6323" y="51272"/>
                            <a:pt x="9300" y="54224"/>
                          </a:cubicBezTo>
                          <a:cubicBezTo>
                            <a:pt x="12277" y="57225"/>
                            <a:pt x="15710" y="59507"/>
                            <a:pt x="19600" y="61094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682"/>
                            <a:pt x="43901" y="61070"/>
                          </a:cubicBezTo>
                          <a:cubicBezTo>
                            <a:pt x="47790" y="59507"/>
                            <a:pt x="51224" y="57225"/>
                            <a:pt x="54201" y="54224"/>
                          </a:cubicBezTo>
                          <a:cubicBezTo>
                            <a:pt x="57178" y="51272"/>
                            <a:pt x="59472" y="47824"/>
                            <a:pt x="61084" y="43930"/>
                          </a:cubicBezTo>
                          <a:cubicBezTo>
                            <a:pt x="62695" y="40035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键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47" w:lineRule="exact"/>
        <w:ind w:left="1104" w:right="8105" w:firstLine="0"/>
        <w:jc w:val="right"/>
      </w:pPr>
      <w:r>
        <w:drawing>
          <wp:anchor simplePos="0" relativeHeight="251658436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124546</wp:posOffset>
            </wp:positionV>
            <wp:extent cx="29210" cy="29209"/>
            <wp:effectExtent l="0" t="0" r="0" b="0"/>
            <wp:wrapNone/>
            <wp:docPr id="299" name="Freeform 2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40"/>
                            <a:pt x="61084" y="19646"/>
                          </a:cubicBezTo>
                          <a:cubicBezTo>
                            <a:pt x="59472" y="15751"/>
                            <a:pt x="57178" y="12328"/>
                            <a:pt x="54201" y="9327"/>
                          </a:cubicBezTo>
                          <a:cubicBezTo>
                            <a:pt x="51224" y="6375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75"/>
                            <a:pt x="9300" y="9327"/>
                          </a:cubicBezTo>
                          <a:cubicBezTo>
                            <a:pt x="6323" y="12328"/>
                            <a:pt x="4029" y="15751"/>
                            <a:pt x="2417" y="19646"/>
                          </a:cubicBezTo>
                          <a:cubicBezTo>
                            <a:pt x="806" y="23540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35"/>
                            <a:pt x="2417" y="43930"/>
                          </a:cubicBezTo>
                          <a:cubicBezTo>
                            <a:pt x="4029" y="47824"/>
                            <a:pt x="6323" y="51247"/>
                            <a:pt x="9300" y="54224"/>
                          </a:cubicBezTo>
                          <a:cubicBezTo>
                            <a:pt x="12277" y="57200"/>
                            <a:pt x="15710" y="59482"/>
                            <a:pt x="19600" y="61094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094"/>
                          </a:cubicBezTo>
                          <a:cubicBezTo>
                            <a:pt x="47790" y="59482"/>
                            <a:pt x="51224" y="57200"/>
                            <a:pt x="54201" y="54224"/>
                          </a:cubicBezTo>
                          <a:cubicBezTo>
                            <a:pt x="57178" y="51247"/>
                            <a:pt x="59472" y="47824"/>
                            <a:pt x="61084" y="43930"/>
                          </a:cubicBezTo>
                          <a:cubicBezTo>
                            <a:pt x="62695" y="40035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及参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改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147" w:lineRule="exact"/>
        <w:ind w:left="1184" w:right="0" w:firstLine="0"/>
      </w:pPr>
      <w:r>
        <w:drawing>
          <wp:anchor simplePos="0" relativeHeight="251658450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142961</wp:posOffset>
            </wp:positionV>
            <wp:extent cx="29210" cy="29209"/>
            <wp:effectExtent l="0" t="0" r="0" b="0"/>
            <wp:wrapNone/>
            <wp:docPr id="300" name="Freeform 3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59"/>
                            <a:pt x="62695" y="23515"/>
                            <a:pt x="61084" y="19621"/>
                          </a:cubicBezTo>
                          <a:cubicBezTo>
                            <a:pt x="59472" y="15727"/>
                            <a:pt x="57178" y="12304"/>
                            <a:pt x="54201" y="9302"/>
                          </a:cubicBezTo>
                          <a:cubicBezTo>
                            <a:pt x="51224" y="6350"/>
                            <a:pt x="47790" y="4068"/>
                            <a:pt x="43901" y="2456"/>
                          </a:cubicBezTo>
                          <a:cubicBezTo>
                            <a:pt x="40011" y="844"/>
                            <a:pt x="35961" y="25"/>
                            <a:pt x="31751" y="0"/>
                          </a:cubicBezTo>
                          <a:cubicBezTo>
                            <a:pt x="27540" y="25"/>
                            <a:pt x="23490" y="844"/>
                            <a:pt x="19600" y="2456"/>
                          </a:cubicBezTo>
                          <a:cubicBezTo>
                            <a:pt x="15710" y="4068"/>
                            <a:pt x="12277" y="6350"/>
                            <a:pt x="9300" y="9302"/>
                          </a:cubicBezTo>
                          <a:cubicBezTo>
                            <a:pt x="6323" y="12304"/>
                            <a:pt x="4029" y="15727"/>
                            <a:pt x="2417" y="19621"/>
                          </a:cubicBezTo>
                          <a:cubicBezTo>
                            <a:pt x="806" y="23515"/>
                            <a:pt x="0" y="27559"/>
                            <a:pt x="1" y="31750"/>
                          </a:cubicBezTo>
                          <a:cubicBezTo>
                            <a:pt x="0" y="35992"/>
                            <a:pt x="806" y="40060"/>
                            <a:pt x="2417" y="43954"/>
                          </a:cubicBezTo>
                          <a:cubicBezTo>
                            <a:pt x="4029" y="47849"/>
                            <a:pt x="6323" y="51297"/>
                            <a:pt x="9300" y="54248"/>
                          </a:cubicBezTo>
                          <a:cubicBezTo>
                            <a:pt x="12277" y="57225"/>
                            <a:pt x="15710" y="59507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507"/>
                            <a:pt x="51224" y="57225"/>
                            <a:pt x="54201" y="54248"/>
                          </a:cubicBezTo>
                          <a:cubicBezTo>
                            <a:pt x="57178" y="51297"/>
                            <a:pt x="59472" y="47849"/>
                            <a:pt x="61084" y="43954"/>
                          </a:cubicBezTo>
                          <a:cubicBezTo>
                            <a:pt x="62695" y="40060"/>
                            <a:pt x="63500" y="35992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电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机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设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置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连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接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设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474" behindDoc="0" locked="0" layoutInCell="1" allowOverlap="1">
            <wp:simplePos x="0" y="0"/>
            <wp:positionH relativeFrom="page">
              <wp:posOffset>3146044</wp:posOffset>
            </wp:positionH>
            <wp:positionV relativeFrom="paragraph">
              <wp:posOffset>-195319</wp:posOffset>
            </wp:positionV>
            <wp:extent cx="1279398" cy="1822703"/>
            <wp:effectExtent l="0" t="0" r="0" b="0"/>
            <wp:wrapNone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>
                      <a:picLocks noChangeAspect="0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79398" cy="1822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991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USB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装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ch340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⼩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块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5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9"/>
          <w:sz w:val="15"/>
          <w:szCs w:val="15"/>
        </w:rPr>
        <w:t>16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3163570</wp:posOffset>
            </wp:positionH>
            <wp:positionV relativeFrom="paragraph">
              <wp:posOffset>-348868</wp:posOffset>
            </wp:positionV>
            <wp:extent cx="1244346" cy="1974595"/>
            <wp:effectExtent l="0" t="0" r="0" b="0"/>
            <wp:wrapNone/>
            <wp:docPr id="302" name="Picture 30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>
                      <a:picLocks noChangeAspect="0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44346" cy="197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2" w:lineRule="exact"/>
        <w:ind w:left="980" w:right="3167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间间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⼩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10ms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ID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ANID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块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rs-0x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445" behindDoc="0" locked="0" layoutInCell="1" allowOverlap="1">
            <wp:simplePos x="0" y="0"/>
            <wp:positionH relativeFrom="page">
              <wp:posOffset>3151885</wp:posOffset>
            </wp:positionH>
            <wp:positionV relativeFrom="paragraph">
              <wp:posOffset>-197982</wp:posOffset>
            </wp:positionV>
            <wp:extent cx="1273555" cy="1816861"/>
            <wp:effectExtent l="0" t="0" r="0" b="0"/>
            <wp:wrapNone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>
                      <a:picLocks noChangeAspect="0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73555" cy="1816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阶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段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476" behindDoc="0" locked="0" layoutInCell="1" allowOverlap="1">
            <wp:simplePos x="0" y="0"/>
            <wp:positionH relativeFrom="page">
              <wp:posOffset>3140201</wp:posOffset>
            </wp:positionH>
            <wp:positionV relativeFrom="paragraph">
              <wp:posOffset>-198240</wp:posOffset>
            </wp:positionV>
            <wp:extent cx="1296924" cy="1787651"/>
            <wp:effectExtent l="0" t="0" r="0" b="0"/>
            <wp:wrapNone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>
                      <a:picLocks noChangeAspect="0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96924" cy="1787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字</w:t>
      </w:r>
      <w:r>
        <w:rPr lang="zh-CN" sz="14" baseline="0" dirty="0">
          <w:jc w:val="left"/>
          <w:rFonts w:ascii="宋体" w:hAnsi="宋体" w:cs="宋体"/>
          <w:color w:val="000000"/>
          <w:spacing w:val="-76"/>
          <w:sz w:val="14"/>
          <w:szCs w:val="14"/>
        </w:rPr>
        <w:t>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级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14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13"/>
          <w:sz w:val="15"/>
          <w:szCs w:val="15"/>
        </w:rPr>
        <w:t>17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3140201</wp:posOffset>
            </wp:positionH>
            <wp:positionV relativeFrom="paragraph">
              <wp:posOffset>-348868</wp:posOffset>
            </wp:positionV>
            <wp:extent cx="1291081" cy="1799336"/>
            <wp:effectExtent l="0" t="0" r="0" b="0"/>
            <wp:wrapNone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>
                      <a:picLocks noChangeAspect="0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91081" cy="1799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字</w:t>
      </w:r>
      <w:r>
        <w:rPr lang="zh-CN" sz="14" baseline="0" dirty="0">
          <w:jc w:val="left"/>
          <w:rFonts w:ascii="宋体" w:hAnsi="宋体" w:cs="宋体"/>
          <w:color w:val="000000"/>
          <w:spacing w:val="-76"/>
          <w:sz w:val="14"/>
          <w:szCs w:val="14"/>
        </w:rPr>
        <w:t>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完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成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79" behindDoc="0" locked="0" layoutInCell="1" allowOverlap="1">
            <wp:simplePos x="0" y="0"/>
            <wp:positionH relativeFrom="page">
              <wp:posOffset>3146044</wp:posOffset>
            </wp:positionH>
            <wp:positionV relativeFrom="paragraph">
              <wp:posOffset>-198377</wp:posOffset>
            </wp:positionV>
            <wp:extent cx="1279398" cy="1770125"/>
            <wp:effectExtent l="0" t="0" r="0" b="0"/>
            <wp:wrapNone/>
            <wp:docPr id="306" name="Picture 30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>
                      <a:picLocks noChangeAspect="0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79398" cy="177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929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半卡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信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好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⾯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——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设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74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-559950</wp:posOffset>
            </wp:positionV>
            <wp:extent cx="4141978" cy="2961893"/>
            <wp:effectExtent l="0" t="0" r="0" b="0"/>
            <wp:wrapNone/>
            <wp:docPr id="307" name="Picture 30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>
                      <a:picLocks noChangeAspect="0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8" cy="2961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果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1184" w:right="885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当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6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9"/>
          <w:sz w:val="15"/>
          <w:szCs w:val="15"/>
        </w:rPr>
        <w:t>18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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00" w:right="1038" w:firstLine="0"/>
        <w:jc w:val="right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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pacing w:val="-10"/>
          <w:sz w:val="14"/>
          <w:szCs w:val="14"/>
        </w:rPr>
        <w:t>升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3" w:lineRule="exact"/>
        <w:ind w:left="920" w:right="911" w:firstLine="264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矩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限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护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间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勿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意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。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因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违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操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作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产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品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导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致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⼈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体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伤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害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节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逆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损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伤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我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司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不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911" w:firstLine="0"/>
      </w:pPr>
      <w:r/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承担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任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何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法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律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责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任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⾯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——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波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器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Id/Iq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置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20" w:right="911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含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662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-537341</wp:posOffset>
            </wp:positionV>
            <wp:extent cx="4141978" cy="2973578"/>
            <wp:effectExtent l="0" t="0" r="0" b="0"/>
            <wp:wrapNone/>
            <wp:docPr id="308" name="Picture 30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>
                      <a:picLocks noChangeAspect="0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8" cy="2973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框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683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-537219</wp:posOffset>
            </wp:positionV>
            <wp:extent cx="4141978" cy="3037840"/>
            <wp:effectExtent l="0" t="0" r="0" b="0"/>
            <wp:wrapNone/>
            <wp:docPr id="309" name="Picture 30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>
                      <a:picLocks noChangeAspect="0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8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2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5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9"/>
          <w:sz w:val="15"/>
          <w:szCs w:val="15"/>
        </w:rPr>
        <w:t>19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控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制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演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⽰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50" behindDoc="0" locked="0" layoutInCell="1" allowOverlap="1">
            <wp:simplePos x="0" y="0"/>
            <wp:positionH relativeFrom="page">
              <wp:posOffset>2713735</wp:posOffset>
            </wp:positionH>
            <wp:positionV relativeFrom="paragraph">
              <wp:posOffset>-1062855</wp:posOffset>
            </wp:positionV>
            <wp:extent cx="2144013" cy="5620003"/>
            <wp:effectExtent l="0" t="0" r="0" b="0"/>
            <wp:wrapNone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>
                      <a:picLocks noChangeAspect="0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44013" cy="5620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94" w:lineRule="exact"/>
        <w:ind w:left="920" w:right="6463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jog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JOG/-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1rad/s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94" w:lineRule="exact"/>
        <w:ind w:left="920" w:right="6463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3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20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2754629</wp:posOffset>
            </wp:positionH>
            <wp:positionV relativeFrom="paragraph">
              <wp:posOffset>-348868</wp:posOffset>
            </wp:positionV>
            <wp:extent cx="2068067" cy="2430272"/>
            <wp:effectExtent l="0" t="0" r="0" b="0"/>
            <wp:wrapNone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>
                      <a:picLocks noChangeAspect="0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68067" cy="2430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motor_mode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980" w:right="4639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五个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流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82" behindDoc="0" locked="0" layoutInCell="1" allowOverlap="1">
            <wp:simplePos x="0" y="0"/>
            <wp:positionH relativeFrom="page">
              <wp:posOffset>2777997</wp:posOffset>
            </wp:positionH>
            <wp:positionV relativeFrom="paragraph">
              <wp:posOffset>-370713</wp:posOffset>
            </wp:positionV>
            <wp:extent cx="2015489" cy="2360167"/>
            <wp:effectExtent l="0" t="0" r="0" b="0"/>
            <wp:wrapNone/>
            <wp:docPr id="312" name="Picture 31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>
                      <a:picLocks noChangeAspect="0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15489" cy="2360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motor_mode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980" w:right="5036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Iq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侧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&gt;&gt;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501" behindDoc="0" locked="0" layoutInCell="1" allowOverlap="1">
            <wp:simplePos x="0" y="0"/>
            <wp:positionH relativeFrom="page">
              <wp:posOffset>2772155</wp:posOffset>
            </wp:positionH>
            <wp:positionV relativeFrom="paragraph">
              <wp:posOffset>-198383</wp:posOffset>
            </wp:positionV>
            <wp:extent cx="2027173" cy="1063244"/>
            <wp:effectExtent l="0" t="0" r="0" b="0"/>
            <wp:wrapNone/>
            <wp:docPr id="313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>
                      <a:picLocks noChangeAspect="0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27173" cy="1063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1201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121" w:right="7011" w:firstLine="0"/>
        <w:jc w:val="right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motor_mode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7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10"/>
          <w:sz w:val="15"/>
          <w:szCs w:val="15"/>
        </w:rPr>
        <w:t>21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8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2" w:lineRule="exact"/>
        <w:ind w:left="1201" w:right="4418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划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速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度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19" behindDoc="0" locked="0" layoutInCell="1" allowOverlap="1">
            <wp:simplePos x="0" y="0"/>
            <wp:positionH relativeFrom="page">
              <wp:posOffset>2777997</wp:posOffset>
            </wp:positionH>
            <wp:positionV relativeFrom="paragraph">
              <wp:posOffset>-370955</wp:posOffset>
            </wp:positionV>
            <wp:extent cx="2021332" cy="2377694"/>
            <wp:effectExtent l="0" t="0" r="0" b="0"/>
            <wp:wrapNone/>
            <wp:docPr id="314" name="Picture 31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ChangeAspect="0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21332" cy="2377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motor_mode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跟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147" w:lineRule="exact"/>
        <w:ind w:left="1183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477" behindDoc="0" locked="0" layoutInCell="1" allowOverlap="1">
            <wp:simplePos x="0" y="0"/>
            <wp:positionH relativeFrom="page">
              <wp:posOffset>2772155</wp:posOffset>
            </wp:positionH>
            <wp:positionV relativeFrom="paragraph">
              <wp:posOffset>-197853</wp:posOffset>
            </wp:positionV>
            <wp:extent cx="2027173" cy="1063244"/>
            <wp:effectExtent l="0" t="0" r="0" b="0"/>
            <wp:wrapNone/>
            <wp:docPr id="315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5" name="Picture 313"/>
                    <pic:cNvPicPr>
                      <a:picLocks noChangeAspect="0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27173" cy="1063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1201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201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motor_mode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1201" w:right="4418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划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PP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5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7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22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2725419</wp:posOffset>
            </wp:positionH>
            <wp:positionV relativeFrom="paragraph">
              <wp:posOffset>-524129</wp:posOffset>
            </wp:positionV>
            <wp:extent cx="2120645" cy="2728214"/>
            <wp:effectExtent l="0" t="0" r="0" b="0"/>
            <wp:wrapNone/>
            <wp:docPr id="316" name="Picture 31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>
                      <a:picLocks noChangeAspect="0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20645" cy="2728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motor_mode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980" w:right="2799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继续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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430" behindDoc="0" locked="0" layoutInCell="1" allowOverlap="1">
            <wp:simplePos x="0" y="0"/>
            <wp:positionH relativeFrom="page">
              <wp:posOffset>2772155</wp:posOffset>
            </wp:positionH>
            <wp:positionV relativeFrom="paragraph">
              <wp:posOffset>-198001</wp:posOffset>
            </wp:positionV>
            <wp:extent cx="2027173" cy="1063244"/>
            <wp:effectExtent l="0" t="0" r="0" b="0"/>
            <wp:wrapNone/>
            <wp:docPr id="317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7" name="Picture 313"/>
                    <pic:cNvPicPr>
                      <a:picLocks noChangeAspect="0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27173" cy="1063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1201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201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motor_mode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1201" w:right="4418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pacing w:val="-11"/>
          <w:sz w:val="14"/>
          <w:szCs w:val="14"/>
        </w:rPr>
        <w:t>划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CSP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5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23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97" behindDoc="0" locked="0" layoutInCell="1" allowOverlap="1">
            <wp:simplePos x="0" y="0"/>
            <wp:positionH relativeFrom="page">
              <wp:posOffset>2719577</wp:posOffset>
            </wp:positionH>
            <wp:positionV relativeFrom="paragraph">
              <wp:posOffset>-524129</wp:posOffset>
            </wp:positionV>
            <wp:extent cx="2132330" cy="2856738"/>
            <wp:effectExtent l="0" t="0" r="0" b="0"/>
            <wp:wrapNone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>
                      <a:picLocks noChangeAspect="0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2330" cy="2856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80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motor_mode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312" w:lineRule="exact"/>
        <w:ind w:left="980" w:right="3388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431" behindDoc="0" locked="0" layoutInCell="1" allowOverlap="1">
            <wp:simplePos x="0" y="0"/>
            <wp:positionH relativeFrom="page">
              <wp:posOffset>2772155</wp:posOffset>
            </wp:positionH>
            <wp:positionV relativeFrom="paragraph">
              <wp:posOffset>-198113</wp:posOffset>
            </wp:positionV>
            <wp:extent cx="2027173" cy="1063244"/>
            <wp:effectExtent l="0" t="0" r="0" b="0"/>
            <wp:wrapNone/>
            <wp:docPr id="319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9" name="Picture 313"/>
                    <pic:cNvPicPr>
                      <a:picLocks noChangeAspect="0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27173" cy="1063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试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178" w:lineRule="exact"/>
        <w:ind w:left="1201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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201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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motor_mode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" w:after="0" w:line="303" w:lineRule="exact"/>
        <w:ind w:left="1201" w:right="3968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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划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73"/>
          <w:sz w:val="14"/>
          <w:szCs w:val="14"/>
        </w:rPr>
        <w:t>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300" w:after="0" w:line="280" w:lineRule="exact"/>
        <w:ind w:left="920" w:right="0" w:firstLine="0"/>
      </w:pPr>
      <w:r/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驱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动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器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协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议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及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使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⽤</w:t>
      </w:r>
      <w:r>
        <w:rPr lang="zh-CN" sz="27" baseline="0" dirty="0">
          <w:jc w:val="left"/>
          <w:rFonts w:ascii="Arial" w:hAnsi="Arial" w:cs="Arial"/>
          <w:b/>
          <w:bCs/>
          <w:color w:val="000000"/>
          <w:spacing w:val="-3"/>
          <w:sz w:val="27"/>
          <w:szCs w:val="27"/>
        </w:rPr>
        <w:t>说</w:t>
      </w:r>
      <w:r>
        <w:rPr lang="zh-CN" sz="27" baseline="0" dirty="0">
          <w:jc w:val="left"/>
          <w:rFonts w:ascii="Arial" w:hAnsi="Arial" w:cs="Arial"/>
          <w:b/>
          <w:bCs/>
          <w:color w:val="000000"/>
          <w:sz w:val="27"/>
          <w:szCs w:val="27"/>
        </w:rPr>
        <w:t>明</w:t>
      </w:r>
      <w:r>
        <w:rPr>
          <w:rFonts w:ascii="Times New Roman" w:hAnsi="Times New Roman" w:cs="Times New Roman"/>
          <w:sz w:val="27"/>
          <w:szCs w:val="2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私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有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通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信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协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议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类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型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说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明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 2</w:t>
      </w:r>
      <w:r>
        <w:rPr lang="zh-CN" sz="14" baseline="0" dirty="0">
          <w:jc w:val="left"/>
          <w:rFonts w:ascii="宋体" w:hAnsi="宋体" w:cs="宋体"/>
          <w:color w:val="000000"/>
          <w:spacing w:val="-32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1Mbps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42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5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66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66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6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66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地址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6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after="25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2" w:after="0" w:line="312" w:lineRule="exact"/>
        <w:ind w:left="1184" w:right="3968" w:hanging="264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>
        <w:drawing>
          <wp:anchor simplePos="0" relativeHeight="25165872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158877</wp:posOffset>
            </wp:positionV>
            <wp:extent cx="29210" cy="29209"/>
            <wp:effectExtent l="0" t="0" r="0" b="0"/>
            <wp:wrapNone/>
            <wp:docPr id="320" name="Freeform 3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83"/>
                            <a:pt x="62695" y="23565"/>
                            <a:pt x="61084" y="19646"/>
                          </a:cubicBezTo>
                          <a:cubicBezTo>
                            <a:pt x="59472" y="15776"/>
                            <a:pt x="57178" y="12353"/>
                            <a:pt x="54201" y="9327"/>
                          </a:cubicBezTo>
                          <a:cubicBezTo>
                            <a:pt x="51224" y="6400"/>
                            <a:pt x="47790" y="4118"/>
                            <a:pt x="43901" y="2481"/>
                          </a:cubicBezTo>
                          <a:cubicBezTo>
                            <a:pt x="40011" y="844"/>
                            <a:pt x="35961" y="50"/>
                            <a:pt x="31751" y="0"/>
                          </a:cubicBezTo>
                          <a:cubicBezTo>
                            <a:pt x="27540" y="50"/>
                            <a:pt x="23490" y="844"/>
                            <a:pt x="19600" y="2481"/>
                          </a:cubicBezTo>
                          <a:cubicBezTo>
                            <a:pt x="15710" y="4118"/>
                            <a:pt x="12277" y="6400"/>
                            <a:pt x="9300" y="9327"/>
                          </a:cubicBezTo>
                          <a:cubicBezTo>
                            <a:pt x="6323" y="12353"/>
                            <a:pt x="4029" y="15776"/>
                            <a:pt x="2417" y="19646"/>
                          </a:cubicBezTo>
                          <a:cubicBezTo>
                            <a:pt x="806" y="23565"/>
                            <a:pt x="0" y="27583"/>
                            <a:pt x="1" y="31750"/>
                          </a:cubicBezTo>
                          <a:cubicBezTo>
                            <a:pt x="0" y="35967"/>
                            <a:pt x="806" y="40035"/>
                            <a:pt x="2417" y="43954"/>
                          </a:cubicBezTo>
                          <a:cubicBezTo>
                            <a:pt x="4029" y="47874"/>
                            <a:pt x="6323" y="51297"/>
                            <a:pt x="9300" y="54273"/>
                          </a:cubicBezTo>
                          <a:cubicBezTo>
                            <a:pt x="12277" y="57250"/>
                            <a:pt x="15710" y="59532"/>
                            <a:pt x="19600" y="6116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69"/>
                          </a:cubicBezTo>
                          <a:cubicBezTo>
                            <a:pt x="47790" y="59532"/>
                            <a:pt x="51224" y="57250"/>
                            <a:pt x="54201" y="54273"/>
                          </a:cubicBezTo>
                          <a:cubicBezTo>
                            <a:pt x="57178" y="51297"/>
                            <a:pt x="59472" y="47874"/>
                            <a:pt x="61084" y="43954"/>
                          </a:cubicBezTo>
                          <a:cubicBezTo>
                            <a:pt x="62695" y="40035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1184" w:right="0" w:firstLine="0"/>
      </w:pPr>
      <w:r>
        <w:drawing>
          <wp:anchor simplePos="0" relativeHeight="251658746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149988</wp:posOffset>
            </wp:positionV>
            <wp:extent cx="29210" cy="29209"/>
            <wp:effectExtent l="0" t="0" r="0" b="0"/>
            <wp:wrapNone/>
            <wp:docPr id="321" name="Freeform 3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83"/>
                            <a:pt x="62695" y="23565"/>
                            <a:pt x="61084" y="19646"/>
                          </a:cubicBezTo>
                          <a:cubicBezTo>
                            <a:pt x="59472" y="15776"/>
                            <a:pt x="57178" y="12353"/>
                            <a:pt x="54201" y="9327"/>
                          </a:cubicBezTo>
                          <a:cubicBezTo>
                            <a:pt x="51224" y="6350"/>
                            <a:pt x="47790" y="4068"/>
                            <a:pt x="43901" y="2431"/>
                          </a:cubicBezTo>
                          <a:cubicBezTo>
                            <a:pt x="40011" y="844"/>
                            <a:pt x="35961" y="50"/>
                            <a:pt x="31751" y="0"/>
                          </a:cubicBezTo>
                          <a:cubicBezTo>
                            <a:pt x="27540" y="50"/>
                            <a:pt x="23490" y="844"/>
                            <a:pt x="19600" y="2431"/>
                          </a:cubicBezTo>
                          <a:cubicBezTo>
                            <a:pt x="15710" y="4068"/>
                            <a:pt x="12277" y="6350"/>
                            <a:pt x="9300" y="9327"/>
                          </a:cubicBezTo>
                          <a:cubicBezTo>
                            <a:pt x="6323" y="12353"/>
                            <a:pt x="4029" y="15776"/>
                            <a:pt x="2417" y="19646"/>
                          </a:cubicBezTo>
                          <a:cubicBezTo>
                            <a:pt x="806" y="23565"/>
                            <a:pt x="0" y="27583"/>
                            <a:pt x="1" y="31750"/>
                          </a:cubicBezTo>
                          <a:cubicBezTo>
                            <a:pt x="0" y="35967"/>
                            <a:pt x="806" y="40035"/>
                            <a:pt x="2417" y="43954"/>
                          </a:cubicBezTo>
                          <a:cubicBezTo>
                            <a:pt x="4029" y="47874"/>
                            <a:pt x="6323" y="51297"/>
                            <a:pt x="9300" y="54224"/>
                          </a:cubicBezTo>
                          <a:cubicBezTo>
                            <a:pt x="12277" y="57250"/>
                            <a:pt x="15710" y="59532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532"/>
                            <a:pt x="51224" y="57250"/>
                            <a:pt x="54201" y="54224"/>
                          </a:cubicBezTo>
                          <a:cubicBezTo>
                            <a:pt x="57178" y="51297"/>
                            <a:pt x="59472" y="47874"/>
                            <a:pt x="61084" y="43954"/>
                          </a:cubicBezTo>
                          <a:cubicBezTo>
                            <a:pt x="62695" y="40035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Iq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3" w:lineRule="exact"/>
        <w:ind w:left="1184" w:right="3968" w:firstLine="0"/>
      </w:pPr>
      <w:r>
        <w:drawing>
          <wp:anchor simplePos="0" relativeHeight="251658765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130262</wp:posOffset>
            </wp:positionV>
            <wp:extent cx="29210" cy="29209"/>
            <wp:effectExtent l="0" t="0" r="0" b="0"/>
            <wp:wrapNone/>
            <wp:docPr id="322" name="Freeform 3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83"/>
                            <a:pt x="62695" y="23565"/>
                            <a:pt x="61084" y="19646"/>
                          </a:cubicBezTo>
                          <a:cubicBezTo>
                            <a:pt x="59472" y="15776"/>
                            <a:pt x="57178" y="12353"/>
                            <a:pt x="54201" y="9327"/>
                          </a:cubicBezTo>
                          <a:cubicBezTo>
                            <a:pt x="51224" y="6400"/>
                            <a:pt x="47790" y="4118"/>
                            <a:pt x="43901" y="2481"/>
                          </a:cubicBezTo>
                          <a:cubicBezTo>
                            <a:pt x="40011" y="844"/>
                            <a:pt x="35961" y="50"/>
                            <a:pt x="31751" y="0"/>
                          </a:cubicBezTo>
                          <a:cubicBezTo>
                            <a:pt x="27540" y="50"/>
                            <a:pt x="23490" y="844"/>
                            <a:pt x="19600" y="2481"/>
                          </a:cubicBezTo>
                          <a:cubicBezTo>
                            <a:pt x="15710" y="4118"/>
                            <a:pt x="12277" y="6400"/>
                            <a:pt x="9300" y="9327"/>
                          </a:cubicBezTo>
                          <a:cubicBezTo>
                            <a:pt x="6323" y="12353"/>
                            <a:pt x="4029" y="15776"/>
                            <a:pt x="2417" y="19646"/>
                          </a:cubicBezTo>
                          <a:cubicBezTo>
                            <a:pt x="806" y="23565"/>
                            <a:pt x="0" y="27583"/>
                            <a:pt x="1" y="31750"/>
                          </a:cubicBezTo>
                          <a:cubicBezTo>
                            <a:pt x="0" y="36017"/>
                            <a:pt x="806" y="40085"/>
                            <a:pt x="2417" y="43954"/>
                          </a:cubicBezTo>
                          <a:cubicBezTo>
                            <a:pt x="4029" y="47824"/>
                            <a:pt x="6323" y="51247"/>
                            <a:pt x="9300" y="54224"/>
                          </a:cubicBezTo>
                          <a:cubicBezTo>
                            <a:pt x="12277" y="57200"/>
                            <a:pt x="15710" y="59482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482"/>
                            <a:pt x="51224" y="57200"/>
                            <a:pt x="54201" y="54224"/>
                          </a:cubicBezTo>
                          <a:cubicBezTo>
                            <a:pt x="57178" y="51247"/>
                            <a:pt x="59472" y="47824"/>
                            <a:pt x="61084" y="43954"/>
                          </a:cubicBezTo>
                          <a:cubicBezTo>
                            <a:pt x="62695" y="40085"/>
                            <a:pt x="63500" y="3601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>
        <w:drawing>
          <wp:anchor simplePos="0" relativeHeight="251658787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130262</wp:posOffset>
            </wp:positionV>
            <wp:extent cx="29210" cy="29209"/>
            <wp:effectExtent l="0" t="0" r="0" b="0"/>
            <wp:wrapNone/>
            <wp:docPr id="323" name="Freeform 3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34"/>
                            <a:pt x="62695" y="23515"/>
                            <a:pt x="61084" y="19646"/>
                          </a:cubicBezTo>
                          <a:cubicBezTo>
                            <a:pt x="59472" y="15727"/>
                            <a:pt x="57178" y="12304"/>
                            <a:pt x="54201" y="9327"/>
                          </a:cubicBezTo>
                          <a:cubicBezTo>
                            <a:pt x="51224" y="6350"/>
                            <a:pt x="47790" y="4068"/>
                            <a:pt x="43901" y="2481"/>
                          </a:cubicBezTo>
                          <a:cubicBezTo>
                            <a:pt x="40011" y="844"/>
                            <a:pt x="35961" y="50"/>
                            <a:pt x="31751" y="0"/>
                          </a:cubicBezTo>
                          <a:cubicBezTo>
                            <a:pt x="27540" y="50"/>
                            <a:pt x="23490" y="844"/>
                            <a:pt x="19600" y="2481"/>
                          </a:cubicBezTo>
                          <a:cubicBezTo>
                            <a:pt x="15710" y="4068"/>
                            <a:pt x="12277" y="6350"/>
                            <a:pt x="9300" y="9327"/>
                          </a:cubicBezTo>
                          <a:cubicBezTo>
                            <a:pt x="6323" y="12304"/>
                            <a:pt x="4029" y="15727"/>
                            <a:pt x="2417" y="19646"/>
                          </a:cubicBezTo>
                          <a:cubicBezTo>
                            <a:pt x="806" y="23515"/>
                            <a:pt x="0" y="27534"/>
                            <a:pt x="1" y="31750"/>
                          </a:cubicBezTo>
                          <a:cubicBezTo>
                            <a:pt x="0" y="36017"/>
                            <a:pt x="806" y="40085"/>
                            <a:pt x="2417" y="43954"/>
                          </a:cubicBezTo>
                          <a:cubicBezTo>
                            <a:pt x="4029" y="47874"/>
                            <a:pt x="6323" y="51297"/>
                            <a:pt x="9300" y="54273"/>
                          </a:cubicBezTo>
                          <a:cubicBezTo>
                            <a:pt x="12277" y="57250"/>
                            <a:pt x="15710" y="59532"/>
                            <a:pt x="19600" y="6116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69"/>
                          </a:cubicBezTo>
                          <a:cubicBezTo>
                            <a:pt x="47790" y="59532"/>
                            <a:pt x="51224" y="57250"/>
                            <a:pt x="54201" y="54273"/>
                          </a:cubicBezTo>
                          <a:cubicBezTo>
                            <a:pt x="57178" y="51297"/>
                            <a:pt x="59472" y="47874"/>
                            <a:pt x="61084" y="43954"/>
                          </a:cubicBezTo>
                          <a:cubicBezTo>
                            <a:pt x="62695" y="40085"/>
                            <a:pt x="63500" y="3601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0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获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取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设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备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ID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3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3"/>
          <w:sz w:val="15"/>
          <w:szCs w:val="15"/>
        </w:rPr>
        <w:t>2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ID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64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MCU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符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-16" w:right="42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203200</wp:posOffset>
                  </wp:positionV>
                  <wp:extent cx="1778288" cy="277522"/>
                  <wp:effectExtent l="0" t="0" r="0" b="0"/>
                  <wp:wrapNone/>
                  <wp:docPr id="324" name="Freeform 324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203200"/>
                            <a:ext cx="1663988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  <w:tab w:val="left" w:pos="2539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10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4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09" w:after="0" w:line="153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109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XFE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MCU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85" w:lineRule="exact"/>
              <w:ind w:left="-16" w:right="105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4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pacing w:val="-13"/>
          <w:sz w:val="18"/>
          <w:szCs w:val="18"/>
        </w:rPr>
        <w:t>1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401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334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33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33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758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10" w:after="131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10" w:after="131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085" w:after="1119" w:line="193" w:lineRule="exact"/>
              <w:ind w:left="44" w:right="34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Byte2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6"/>
                <w:sz w:val="13"/>
                <w:szCs w:val="13"/>
              </w:rPr>
              <w:t>065535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17Nm~17Nm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10" w:after="1312" w:line="240" w:lineRule="auto"/>
              <w:ind w:left="4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 _ID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33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89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Byte01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065535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6"/>
                <w:sz w:val="13"/>
                <w:szCs w:val="13"/>
              </w:rPr>
              <w:t>4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5"/>
                <w:sz w:val="13"/>
                <w:szCs w:val="13"/>
              </w:rPr>
              <w:t>π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~4π)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193" w:lineRule="exact"/>
              <w:ind w:left="44" w:right="-2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Byte23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065535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44rad/s~44rad/s)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Byte45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065535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84"/>
                <w:sz w:val="13"/>
                <w:szCs w:val="13"/>
              </w:rPr>
              <w:t>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0.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050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0.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4"/>
                <w:sz w:val="13"/>
                <w:szCs w:val="13"/>
              </w:rPr>
              <w:t>0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8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K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065535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84"/>
                <w:sz w:val="13"/>
                <w:szCs w:val="13"/>
              </w:rPr>
              <w:t>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0.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5"/>
                <w:sz w:val="13"/>
                <w:szCs w:val="13"/>
              </w:rPr>
              <w:t>0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5.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2"/>
                <w:sz w:val="13"/>
                <w:szCs w:val="13"/>
              </w:rPr>
              <w:t>0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换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后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968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4"/>
          <w:sz w:val="14"/>
          <w:szCs w:val="14"/>
        </w:rPr>
        <w:t>2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2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据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401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334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33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16" w:right="493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33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463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3338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605" w:after="1597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605" w:after="1597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53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8"/>
                <w:sz w:val="13"/>
                <w:szCs w:val="13"/>
              </w:rPr>
              <w:t>Bit8Bit15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当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 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bit2116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息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⽆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 1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44" w:right="76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bit21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bit20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载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0" w:after="0" w:line="128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193" w:lineRule="exact"/>
              <w:ind w:left="44" w:right="104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bit19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编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bit18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0" w:after="0" w:line="155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bit1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1"/>
                <w:sz w:val="13"/>
                <w:szCs w:val="13"/>
              </w:rPr>
              <w:t>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流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44" w:right="233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bit16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0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2"/>
                <w:sz w:val="13"/>
                <w:szCs w:val="13"/>
              </w:rPr>
              <w:t>23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44" w:right="23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态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5"/>
                <w:sz w:val="13"/>
                <w:szCs w:val="13"/>
              </w:rPr>
              <w:t> 0  Reset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[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]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193" w:lineRule="exact"/>
              <w:ind w:left="44" w:right="7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5"/>
                <w:sz w:val="13"/>
                <w:szCs w:val="13"/>
              </w:rPr>
              <w:t>1  Cali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[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]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2  Motor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[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运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⾏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]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605" w:after="1597" w:line="240" w:lineRule="auto"/>
              <w:ind w:left="4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 _ID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33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14" w:after="0" w:line="193" w:lineRule="exact"/>
              <w:ind w:left="44" w:right="89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Byte01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当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065535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6"/>
                <w:sz w:val="13"/>
                <w:szCs w:val="13"/>
              </w:rPr>
              <w:t>4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5"/>
                <w:sz w:val="13"/>
                <w:szCs w:val="13"/>
              </w:rPr>
              <w:t>π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~4π)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454" w:line="193" w:lineRule="exact"/>
              <w:ind w:left="44" w:right="-2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Byte23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当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065535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44rad/s~44rad/s)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Byte45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当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前⼒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065535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17Nm~17Nm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8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3"/>
                <w:sz w:val="13"/>
                <w:szCs w:val="13"/>
              </w:rPr>
              <w:t>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当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温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emp(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*10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81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3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使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能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6" w:right="42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203200</wp:posOffset>
                  </wp:positionV>
                  <wp:extent cx="1544886" cy="277522"/>
                  <wp:effectExtent l="0" t="0" r="0" b="0"/>
                  <wp:wrapNone/>
                  <wp:docPr id="325" name="Freeform 32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203200"/>
                            <a:ext cx="1430586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10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7356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44"/>
          <w:sz w:val="14"/>
          <w:szCs w:val="14"/>
        </w:rPr>
        <w:t>2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4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停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7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25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82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346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346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346" w:line="240" w:lineRule="auto"/>
              <w:ind w:left="64" w:right="0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218440</wp:posOffset>
                  </wp:positionV>
                  <wp:extent cx="1544886" cy="277522"/>
                  <wp:effectExtent l="0" t="0" r="0" b="0"/>
                  <wp:wrapNone/>
                  <wp:docPr id="326" name="Freeform 32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218440"/>
                            <a:ext cx="1430586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10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paragraph">
                    <wp:posOffset>37608</wp:posOffset>
                  </wp:positionV>
                  <wp:extent cx="814408" cy="574745"/>
                  <wp:effectExtent l="0" t="0" r="0" b="0"/>
                  <wp:wrapNone/>
                  <wp:docPr id="327" name="Freeform 32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185919" y="37608"/>
                            <a:ext cx="700108" cy="460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193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正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常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运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⾏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时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，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data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区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需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清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；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7"/>
                                  <w:sz w:val="13"/>
                                  <w:szCs w:val="13"/>
                                </w:rPr>
                                <w:t>Byte[0]1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时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：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清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pacing w:val="-20"/>
                                  <w:sz w:val="13"/>
                                  <w:szCs w:val="13"/>
                                </w:rPr>
                                <w:t>故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障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；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968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4"/>
          <w:sz w:val="14"/>
          <w:szCs w:val="14"/>
        </w:rPr>
        <w:t>2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6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设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42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203200</wp:posOffset>
                  </wp:positionV>
                  <wp:extent cx="2099648" cy="277522"/>
                  <wp:effectExtent l="0" t="0" r="0" b="0"/>
                  <wp:wrapNone/>
                  <wp:docPr id="328" name="Freeform 328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203200"/>
                            <a:ext cx="1985348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  <w:tab w:val="left" w:pos="2539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10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0"/>
                                  <w:sz w:val="13"/>
                                  <w:szCs w:val="13"/>
                                </w:rPr>
                                <w:t>Byte[0]1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968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4"/>
          <w:sz w:val="14"/>
          <w:szCs w:val="14"/>
        </w:rPr>
        <w:t>2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7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设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宋体" w:hAnsi="宋体" w:cs="宋体"/>
          <w:color w:val="000000"/>
          <w:spacing w:val="-7"/>
          <w:sz w:val="18"/>
          <w:szCs w:val="18"/>
        </w:rPr>
        <w:t>C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AN_ID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42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6" w:right="39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82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44" w:after="346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44" w:after="346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-22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pacing w:val="-3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193" w:lineRule="exact"/>
              <w:ind w:left="44" w:right="117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Bit16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0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23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44" w:after="346" w:line="240" w:lineRule="auto"/>
              <w:ind w:left="4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968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2"/>
          <w:sz w:val="14"/>
          <w:szCs w:val="14"/>
        </w:rPr>
        <w:t>0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17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单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个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取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16" w:right="42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39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40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38" w:after="63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38" w:after="631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0x11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38" w:after="631" w:line="240" w:lineRule="auto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405892</wp:posOffset>
                  </wp:positionV>
                  <wp:extent cx="1544886" cy="271680"/>
                  <wp:effectExtent l="0" t="0" r="0" b="0"/>
                  <wp:wrapNone/>
                  <wp:docPr id="329" name="Freeform 32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405892"/>
                            <a:ext cx="1430586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</w:tabs>
                                <w:spacing w:before="0" w:after="0" w:line="247" w:lineRule="exact"/>
                                <w:ind w:left="0" w:right="0" w:firstLine="0"/>
                              </w:pPr>
                              <w:r>
                                <w:rPr lang="zh-CN" sz="13" baseline="-9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9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9" dirty="0">
                                  <w:jc w:val="left"/>
                                  <w:rFonts w:ascii="宋体" w:hAnsi="宋体" w:cs="宋体"/>
                                  <w:color w:val="000000"/>
                                  <w:position w:val="-9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76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Byte01 ind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参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193" w:lineRule="exact"/>
              <w:ind w:left="44" w:right="69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Byte23 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8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 00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上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193" w:lineRule="exact"/>
              <w:ind w:left="44" w:right="76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10" w:after="0" w:line="153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11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792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32" w:after="824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32" w:after="824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0x11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6" w:after="539" w:line="193" w:lineRule="exact"/>
              <w:ind w:left="44" w:right="-22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pacing w:val="-3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Bit231600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取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成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功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取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失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败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32" w:after="824" w:line="240" w:lineRule="auto"/>
              <w:ind w:left="4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76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Byte01 ind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参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193" w:lineRule="exact"/>
              <w:ind w:left="44" w:right="13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Byte23 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8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1"/>
                <w:sz w:val="13"/>
                <w:szCs w:val="13"/>
              </w:rPr>
              <w:t>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193" w:lineRule="exact"/>
              <w:ind w:left="44" w:right="7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Byte4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pacing w:val="-3"/>
                <w:sz w:val="13"/>
                <w:szCs w:val="13"/>
              </w:rPr>
              <w:t>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81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18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单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个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写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⼊</w:t>
      </w:r>
      <w:r>
        <w:rPr lang="zh-CN" sz="18" baseline="0" dirty="0">
          <w:jc w:val="left"/>
          <w:rFonts w:ascii="宋体" w:hAnsi="宋体" w:cs="宋体"/>
          <w:color w:val="000000"/>
          <w:spacing w:val="-49"/>
          <w:sz w:val="18"/>
          <w:szCs w:val="18"/>
        </w:rPr>
        <w:t> 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掉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丢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失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2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4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码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0x20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6" w:right="42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39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40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38" w:after="63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38" w:after="631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0x12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38" w:after="631" w:line="240" w:lineRule="auto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405892</wp:posOffset>
                  </wp:positionV>
                  <wp:extent cx="1544886" cy="271680"/>
                  <wp:effectExtent l="0" t="0" r="0" b="0"/>
                  <wp:wrapNone/>
                  <wp:docPr id="330" name="Freeform 33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405892"/>
                            <a:ext cx="1430586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</w:tabs>
                                <w:spacing w:before="0" w:after="0" w:line="247" w:lineRule="exact"/>
                                <w:ind w:left="0" w:right="0" w:firstLine="0"/>
                              </w:pPr>
                              <w:r>
                                <w:rPr lang="zh-CN" sz="13" baseline="-9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9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9" dirty="0">
                                  <w:jc w:val="left"/>
                                  <w:rFonts w:ascii="宋体" w:hAnsi="宋体" w:cs="宋体"/>
                                  <w:color w:val="000000"/>
                                  <w:position w:val="-9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8" w:after="0" w:line="193" w:lineRule="exact"/>
              <w:ind w:left="44" w:right="76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Byte01 ind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参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193" w:lineRule="exact"/>
              <w:ind w:left="44" w:right="1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Byte23 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8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1"/>
                <w:sz w:val="13"/>
                <w:szCs w:val="13"/>
              </w:rPr>
              <w:t>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193" w:lineRule="exact"/>
              <w:ind w:left="44" w:right="76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5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26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0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968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4"/>
          <w:sz w:val="14"/>
          <w:szCs w:val="14"/>
        </w:rPr>
        <w:t>2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21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故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障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帧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16" w:right="42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39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951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46735</wp:posOffset>
                  </wp:positionH>
                  <wp:positionV relativeFrom="paragraph">
                    <wp:posOffset>832119</wp:posOffset>
                  </wp:positionV>
                  <wp:extent cx="2198170" cy="277522"/>
                  <wp:effectExtent l="0" t="0" r="0" b="0"/>
                  <wp:wrapNone/>
                  <wp:docPr id="331" name="Freeform 331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61135" y="832119"/>
                            <a:ext cx="2083870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  <w:tab w:val="left" w:pos="2539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描</w:t>
                              </w: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述	</w:t>
                              </w: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0x15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21"/>
                                  <w:sz w:val="13"/>
                                  <w:szCs w:val="13"/>
                                </w:rPr>
                                <w:t>bit158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pacing w:val="-2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paragraph">
                    <wp:posOffset>896381</wp:posOffset>
                  </wp:positionV>
                  <wp:extent cx="1626674" cy="271680"/>
                  <wp:effectExtent l="0" t="0" r="0" b="0"/>
                  <wp:wrapNone/>
                  <wp:docPr id="332" name="Freeform 332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896381"/>
                            <a:ext cx="1512374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</w:tabs>
                                <w:spacing w:before="0" w:after="0" w:line="247" w:lineRule="exact"/>
                                <w:ind w:left="0" w:right="0" w:firstLine="0"/>
                              </w:pPr>
                              <w:r>
                                <w:rPr lang="zh-CN" sz="13" baseline="-9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9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9" dirty="0">
                                  <w:jc w:val="left"/>
                                  <w:rFonts w:ascii="宋体" w:hAnsi="宋体" w:cs="宋体"/>
                                  <w:color w:val="000000"/>
                                  <w:position w:val="-9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⽤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来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识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主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8" w:after="0" w:line="193" w:lineRule="exact"/>
              <w:ind w:left="64" w:right="87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Byte03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ault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(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⾮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9"/>
                <w:sz w:val="13"/>
                <w:szCs w:val="13"/>
              </w:rPr>
              <w:t>0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193" w:lineRule="exact"/>
              <w:ind w:left="64" w:right="34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常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2"/>
                <w:sz w:val="13"/>
                <w:szCs w:val="13"/>
              </w:rPr>
              <w:t>bit14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转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4"/>
                <w:sz w:val="13"/>
                <w:szCs w:val="13"/>
              </w:rPr>
              <w:t>i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⽅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3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载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5"/>
                <w:sz w:val="13"/>
                <w:szCs w:val="13"/>
              </w:rPr>
              <w:t>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3"/>
                <w:sz w:val="13"/>
                <w:szCs w:val="13"/>
              </w:rPr>
              <w:t>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编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5"/>
                <w:sz w:val="13"/>
                <w:szCs w:val="13"/>
              </w:rPr>
              <w:t>bit3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5"/>
                <w:sz w:val="13"/>
                <w:szCs w:val="13"/>
              </w:rPr>
              <w:t>bit2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0"/>
                <w:sz w:val="13"/>
                <w:szCs w:val="13"/>
              </w:rPr>
              <w:t>bit1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驱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bit0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温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135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8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 warning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温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预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125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2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22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保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存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保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存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当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所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有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可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存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储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变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，</w:t>
      </w:r>
      <w:r>
        <w:rPr lang="zh-CN" sz="18" baseline="0" dirty="0">
          <w:jc w:val="left"/>
          <w:rFonts w:ascii="宋体" w:hAnsi="宋体" w:cs="宋体"/>
          <w:color w:val="000000"/>
          <w:spacing w:val="-8"/>
          <w:sz w:val="18"/>
          <w:szCs w:val="18"/>
        </w:rPr>
        <w:t>0</w:t>
      </w:r>
      <w:r>
        <w:rPr lang="zh-CN" sz="18" baseline="0" dirty="0">
          <w:jc w:val="left"/>
          <w:rFonts w:ascii="宋体" w:hAnsi="宋体" w:cs="宋体"/>
          <w:color w:val="000000"/>
          <w:spacing w:val="-4"/>
          <w:sz w:val="18"/>
          <w:szCs w:val="18"/>
        </w:rPr>
        <w:t>.2</w:t>
      </w:r>
      <w:r>
        <w:rPr lang="zh-CN" sz="18" baseline="0" dirty="0">
          <w:jc w:val="left"/>
          <w:rFonts w:ascii="宋体" w:hAnsi="宋体" w:cs="宋体"/>
          <w:color w:val="000000"/>
          <w:spacing w:val="-35"/>
          <w:sz w:val="18"/>
          <w:szCs w:val="18"/>
        </w:rPr>
        <w:t>.</w:t>
      </w:r>
      <w:r>
        <w:rPr lang="zh-CN" sz="18" baseline="0" dirty="0">
          <w:jc w:val="left"/>
          <w:rFonts w:ascii="宋体" w:hAnsi="宋体" w:cs="宋体"/>
          <w:color w:val="000000"/>
          <w:spacing w:val="-6"/>
          <w:sz w:val="18"/>
          <w:szCs w:val="18"/>
        </w:rPr>
        <w:t>3</w:t>
      </w:r>
      <w:r>
        <w:rPr lang="zh-CN" sz="18" baseline="0" dirty="0">
          <w:jc w:val="left"/>
          <w:rFonts w:ascii="宋体" w:hAnsi="宋体" w:cs="宋体"/>
          <w:color w:val="000000"/>
          <w:spacing w:val="-36"/>
          <w:sz w:val="18"/>
          <w:szCs w:val="18"/>
        </w:rPr>
        <w:t>.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0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后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该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议</w:t>
      </w:r>
      <w:r>
        <w:rPr lang="zh-CN" sz="18" baseline="0" dirty="0">
          <w:jc w:val="left"/>
          <w:rFonts w:ascii="Arial" w:hAnsi="Arial" w:cs="Arial"/>
          <w:b/>
          <w:bCs/>
          <w:color w:val="000000"/>
          <w:spacing w:val="-15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203200</wp:posOffset>
                  </wp:positionV>
                  <wp:extent cx="1544886" cy="277522"/>
                  <wp:effectExtent l="0" t="0" r="0" b="0"/>
                  <wp:wrapNone/>
                  <wp:docPr id="333" name="Freeform 33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203200"/>
                            <a:ext cx="1430586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10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paragraph">
                    <wp:posOffset>37607</wp:posOffset>
                  </wp:positionV>
                  <wp:extent cx="825830" cy="335942"/>
                  <wp:effectExtent l="0" t="0" r="0" b="0"/>
                  <wp:wrapNone/>
                  <wp:docPr id="334" name="Freeform 334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185919" y="37607"/>
                            <a:ext cx="711530" cy="2216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193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"/>
                                  <w:sz w:val="13"/>
                                  <w:szCs w:val="13"/>
                                </w:rPr>
                                <w:t>01 02 03 04 05 06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7 08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961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4"/>
          <w:sz w:val="14"/>
          <w:szCs w:val="14"/>
        </w:rPr>
        <w:t>2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23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波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特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改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上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电⽣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，</w:t>
      </w:r>
      <w:r>
        <w:rPr lang="zh-CN" sz="18" baseline="0" dirty="0">
          <w:jc w:val="left"/>
          <w:rFonts w:ascii="宋体" w:hAnsi="宋体" w:cs="宋体"/>
          <w:color w:val="000000"/>
          <w:spacing w:val="-8"/>
          <w:sz w:val="18"/>
          <w:szCs w:val="18"/>
        </w:rPr>
        <w:t>0</w:t>
      </w:r>
      <w:r>
        <w:rPr lang="zh-CN" sz="18" baseline="0" dirty="0">
          <w:jc w:val="left"/>
          <w:rFonts w:ascii="宋体" w:hAnsi="宋体" w:cs="宋体"/>
          <w:color w:val="000000"/>
          <w:spacing w:val="-4"/>
          <w:sz w:val="18"/>
          <w:szCs w:val="18"/>
        </w:rPr>
        <w:t>.2</w:t>
      </w:r>
      <w:r>
        <w:rPr lang="zh-CN" sz="18" baseline="0" dirty="0">
          <w:jc w:val="left"/>
          <w:rFonts w:ascii="宋体" w:hAnsi="宋体" w:cs="宋体"/>
          <w:color w:val="000000"/>
          <w:spacing w:val="-35"/>
          <w:sz w:val="18"/>
          <w:szCs w:val="18"/>
        </w:rPr>
        <w:t>.</w:t>
      </w:r>
      <w:r>
        <w:rPr lang="zh-CN" sz="18" baseline="0" dirty="0">
          <w:jc w:val="left"/>
          <w:rFonts w:ascii="宋体" w:hAnsi="宋体" w:cs="宋体"/>
          <w:color w:val="000000"/>
          <w:spacing w:val="-6"/>
          <w:sz w:val="18"/>
          <w:szCs w:val="18"/>
        </w:rPr>
        <w:t>3</w:t>
      </w:r>
      <w:r>
        <w:rPr lang="zh-CN" sz="18" baseline="0" dirty="0">
          <w:jc w:val="left"/>
          <w:rFonts w:ascii="宋体" w:hAnsi="宋体" w:cs="宋体"/>
          <w:color w:val="000000"/>
          <w:spacing w:val="-36"/>
          <w:sz w:val="18"/>
          <w:szCs w:val="18"/>
        </w:rPr>
        <w:t>.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0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后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该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42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392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599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39" w:after="73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39" w:after="73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0x17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39" w:after="732" w:line="240" w:lineRule="auto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464185</wp:posOffset>
                  </wp:positionV>
                  <wp:extent cx="1544886" cy="277522"/>
                  <wp:effectExtent l="0" t="0" r="0" b="0"/>
                  <wp:wrapNone/>
                  <wp:docPr id="335" name="Freeform 33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464185"/>
                            <a:ext cx="1430586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10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-13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01 02 03 04 05 06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0" w:after="0" w:line="155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44" w:right="76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波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率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500K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193" w:lineRule="exact"/>
              <w:ind w:left="44" w:right="492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03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250K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125K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961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2"/>
          <w:sz w:val="14"/>
          <w:szCs w:val="14"/>
        </w:rPr>
        <w:t>0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pacing w:val="-5"/>
          <w:sz w:val="18"/>
          <w:szCs w:val="18"/>
        </w:rPr>
        <w:t>2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4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动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上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报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宋体" w:hAnsi="宋体" w:cs="宋体"/>
          <w:color w:val="000000"/>
          <w:spacing w:val="-8"/>
          <w:sz w:val="18"/>
          <w:szCs w:val="18"/>
        </w:rPr>
        <w:t>0</w:t>
      </w:r>
      <w:r>
        <w:rPr lang="zh-CN" sz="18" baseline="0" dirty="0">
          <w:jc w:val="left"/>
          <w:rFonts w:ascii="宋体" w:hAnsi="宋体" w:cs="宋体"/>
          <w:color w:val="000000"/>
          <w:spacing w:val="-4"/>
          <w:sz w:val="18"/>
          <w:szCs w:val="18"/>
        </w:rPr>
        <w:t>.2</w:t>
      </w:r>
      <w:r>
        <w:rPr lang="zh-CN" sz="18" baseline="0" dirty="0">
          <w:jc w:val="left"/>
          <w:rFonts w:ascii="宋体" w:hAnsi="宋体" w:cs="宋体"/>
          <w:color w:val="000000"/>
          <w:spacing w:val="-35"/>
          <w:sz w:val="18"/>
          <w:szCs w:val="18"/>
        </w:rPr>
        <w:t>.</w:t>
      </w:r>
      <w:r>
        <w:rPr lang="zh-CN" sz="18" baseline="0" dirty="0">
          <w:jc w:val="left"/>
          <w:rFonts w:ascii="宋体" w:hAnsi="宋体" w:cs="宋体"/>
          <w:color w:val="000000"/>
          <w:spacing w:val="-6"/>
          <w:sz w:val="18"/>
          <w:szCs w:val="18"/>
        </w:rPr>
        <w:t>3</w:t>
      </w:r>
      <w:r>
        <w:rPr lang="zh-CN" sz="18" baseline="0" dirty="0">
          <w:jc w:val="left"/>
          <w:rFonts w:ascii="宋体" w:hAnsi="宋体" w:cs="宋体"/>
          <w:color w:val="000000"/>
          <w:spacing w:val="-36"/>
          <w:sz w:val="18"/>
          <w:szCs w:val="18"/>
        </w:rPr>
        <w:t>.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0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后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该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5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16" w:right="429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392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98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32" w:after="926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32" w:after="926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0x18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32" w:after="926" w:line="240" w:lineRule="auto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586740</wp:posOffset>
                  </wp:positionV>
                  <wp:extent cx="1544886" cy="277522"/>
                  <wp:effectExtent l="0" t="0" r="0" b="0"/>
                  <wp:wrapNone/>
                  <wp:docPr id="336" name="Freeform 33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586740"/>
                            <a:ext cx="1430586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10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-13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01 02 03 04 05 06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0" w:after="0" w:line="155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44" w:right="76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开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关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0" w:after="0" w:line="155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00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关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报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40" w:after="0" w:line="128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8" w:after="52" w:line="193" w:lineRule="exact"/>
              <w:ind w:left="44" w:right="35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01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报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间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隔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10ms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96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0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.2</w:t>
      </w:r>
      <w:r>
        <w:rPr lang="zh-CN" sz="14" baseline="0" dirty="0">
          <w:jc w:val="left"/>
          <w:rFonts w:ascii="宋体" w:hAnsi="宋体" w:cs="宋体"/>
          <w:color w:val="000000"/>
          <w:spacing w:val="-16"/>
          <w:sz w:val="14"/>
          <w:szCs w:val="14"/>
        </w:rPr>
        <w:t>.3.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tbl>
      <w:tblPr>
        <w:tblStyle w:val="TableGrid"/>
        <w:tblLayout w:type="fixed"/>
        <w:tblpPr w:leftFromText="0" w:rightFromText="0" w:vertAnchor="text" w:horzAnchor="page" w:tblpX="1440" w:tblpY="0"/>
        <w:tblOverlap w:val="never"/>
        "
        <w:tblW w:w="6383" w:type="dxa"/>
        <w:tblLook w:val="04A0" w:firstRow="1" w:lastRow="0" w:firstColumn="1" w:lastColumn="0" w:noHBand="0" w:noVBand="1"/>
      </w:tblPr>
      <w:tblGrid>
        <w:gridCol w:w="1278"/>
        <w:gridCol w:w="1269"/>
        <w:gridCol w:w="1260"/>
        <w:gridCol w:w="1278"/>
        <w:gridCol w:w="1315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5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3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6" w:right="475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3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</w:tbl>
    <w:p>
      <w:pPr>
        <w:spacing w:after="26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2262"/>
          <w:tab w:val="left" w:pos="3532"/>
        </w:tabs>
        <w:spacing w:before="0" w:after="0" w:line="266" w:lineRule="exact"/>
        <w:ind w:left="993" w:right="0" w:firstLine="0"/>
      </w:pPr>
      <w:r>
        <w:drawing>
          <wp:anchor simplePos="0" relativeHeight="251658499" behindDoc="0" locked="0" layoutInCell="1" allowOverlap="1">
            <wp:simplePos x="0" y="0"/>
            <wp:positionH relativeFrom="page">
              <wp:posOffset>901700</wp:posOffset>
            </wp:positionH>
            <wp:positionV relativeFrom="line">
              <wp:posOffset>36041</wp:posOffset>
            </wp:positionV>
            <wp:extent cx="31241" cy="547686"/>
            <wp:effectExtent l="0" t="0" r="0" b="0"/>
            <wp:wrapNone/>
            <wp:docPr id="337" name="Picture 33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>
                      <a:picLocks noChangeAspect="0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1" cy="547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01" behindDoc="0" locked="0" layoutInCell="1" allowOverlap="1">
            <wp:simplePos x="0" y="0"/>
            <wp:positionH relativeFrom="page">
              <wp:posOffset>1707895</wp:posOffset>
            </wp:positionH>
            <wp:positionV relativeFrom="line">
              <wp:posOffset>36041</wp:posOffset>
            </wp:positionV>
            <wp:extent cx="31242" cy="547686"/>
            <wp:effectExtent l="0" t="0" r="0" b="0"/>
            <wp:wrapNone/>
            <wp:docPr id="338" name="Picture 33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>
                      <a:picLocks noChangeAspect="0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" cy="547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03" behindDoc="0" locked="0" layoutInCell="1" allowOverlap="1">
            <wp:simplePos x="0" y="0"/>
            <wp:positionH relativeFrom="page">
              <wp:posOffset>2514091</wp:posOffset>
            </wp:positionH>
            <wp:positionV relativeFrom="line">
              <wp:posOffset>36041</wp:posOffset>
            </wp:positionV>
            <wp:extent cx="31241" cy="547686"/>
            <wp:effectExtent l="0" t="0" r="0" b="0"/>
            <wp:wrapNone/>
            <wp:docPr id="339" name="Picture 33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>
                      <a:picLocks noChangeAspect="0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1" cy="547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05" behindDoc="0" locked="0" layoutInCell="1" allowOverlap="1">
            <wp:simplePos x="0" y="0"/>
            <wp:positionH relativeFrom="page">
              <wp:posOffset>3320288</wp:posOffset>
            </wp:positionH>
            <wp:positionV relativeFrom="line">
              <wp:posOffset>36041</wp:posOffset>
            </wp:positionV>
            <wp:extent cx="31241" cy="547686"/>
            <wp:effectExtent l="0" t="0" r="0" b="0"/>
            <wp:wrapNone/>
            <wp:docPr id="340" name="Picture 34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>
                      <a:picLocks noChangeAspect="0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1" cy="547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07" behindDoc="0" locked="0" layoutInCell="1" allowOverlap="1">
            <wp:simplePos x="0" y="0"/>
            <wp:positionH relativeFrom="page">
              <wp:posOffset>4126483</wp:posOffset>
            </wp:positionH>
            <wp:positionV relativeFrom="line">
              <wp:posOffset>36041</wp:posOffset>
            </wp:positionV>
            <wp:extent cx="31242" cy="547686"/>
            <wp:effectExtent l="0" t="0" r="0" b="0"/>
            <wp:wrapNone/>
            <wp:docPr id="341" name="Picture 34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>
                      <a:picLocks noChangeAspect="0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" cy="547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09" behindDoc="0" locked="0" layoutInCell="1" allowOverlap="1">
            <wp:simplePos x="0" y="0"/>
            <wp:positionH relativeFrom="page">
              <wp:posOffset>4961889</wp:posOffset>
            </wp:positionH>
            <wp:positionV relativeFrom="line">
              <wp:posOffset>36041</wp:posOffset>
            </wp:positionV>
            <wp:extent cx="31241" cy="547686"/>
            <wp:effectExtent l="0" t="0" r="0" b="0"/>
            <wp:wrapNone/>
            <wp:docPr id="342" name="Picture 34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>
                      <a:picLocks noChangeAspect="0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1" cy="547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40" behindDoc="0" locked="0" layoutInCell="1" allowOverlap="1">
            <wp:simplePos x="0" y="0"/>
            <wp:positionH relativeFrom="page">
              <wp:posOffset>3379723</wp:posOffset>
            </wp:positionH>
            <wp:positionV relativeFrom="line">
              <wp:posOffset>86360</wp:posOffset>
            </wp:positionV>
            <wp:extent cx="1622122" cy="581306"/>
            <wp:effectExtent l="0" t="0" r="0" b="0"/>
            <wp:wrapNone/>
            <wp:docPr id="343" name="Freeform 34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3379723" y="86360"/>
                      <a:ext cx="1507822" cy="467006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tabs>
                            <w:tab w:val="left" w:pos="1269"/>
                          </w:tabs>
                          <w:spacing w:before="0" w:after="0" w:line="155" w:lineRule="exact"/>
                          <w:ind w:left="0" w:right="0" w:firstLine="0"/>
                        </w:pP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主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机</w:t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pacing w:val="-3"/>
                            <w:sz w:val="13"/>
                            <w:szCs w:val="13"/>
                          </w:rPr>
                          <w:t>C</w:t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z w:val="13"/>
                            <w:szCs w:val="13"/>
                          </w:rPr>
                          <w:t>AN _ID	</w:t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pacing w:val="-17"/>
                            <w:sz w:val="13"/>
                            <w:szCs w:val="13"/>
                          </w:rPr>
                          <w:t>Byte01 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当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前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⻆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度</w:t>
                        </w:r>
                        <w:r>
                          <w:rPr>
                            <w:rFonts w:ascii="Times New Roman" w:hAnsi="Times New Roman" w:cs="Times New Roman"/>
                            <w:sz w:val="13"/>
                            <w:szCs w:val="13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193" w:lineRule="exact"/>
                          <w:ind w:left="1269" w:right="0" w:firstLine="0"/>
                        </w:pP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pacing w:val="-14"/>
                            <w:sz w:val="13"/>
                            <w:szCs w:val="13"/>
                          </w:rPr>
                          <w:t>065535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对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应</w:t>
                        </w:r>
                        <w:r>
                          <w:rPr>
                            <w:rFonts w:ascii="Times New Roman" w:hAnsi="Times New Roman" w:cs="Times New Roman"/>
                            <w:sz w:val="13"/>
                            <w:szCs w:val="13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pacing w:val="-24"/>
                            <w:sz w:val="13"/>
                            <w:szCs w:val="13"/>
                          </w:rPr>
                          <w:t>12.57</w:t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pacing w:val="-21"/>
                            <w:sz w:val="13"/>
                            <w:szCs w:val="13"/>
                          </w:rPr>
                          <w:t>f</w:t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pacing w:val="-3"/>
                            <w:sz w:val="13"/>
                            <w:szCs w:val="13"/>
                          </w:rPr>
                          <w:t>~12.57f)</w:t>
                        </w:r>
                        <w:r>
                          <w:rPr>
                            <w:rFonts w:ascii="Times New Roman" w:hAnsi="Times New Roman" w:cs="Times New Roman"/>
                            <w:sz w:val="13"/>
                            <w:szCs w:val="13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lang="zh-CN" sz="13" baseline="0" dirty="0">
                            <w:jc w:val="left"/>
                            <w:rFonts w:ascii="宋体" w:hAnsi="宋体" w:cs="宋体"/>
                            <w:color w:val="000000"/>
                            <w:spacing w:val="-14"/>
                            <w:sz w:val="13"/>
                            <w:szCs w:val="13"/>
                          </w:rPr>
                          <w:t>Byte23 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当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前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z w:val="13"/>
                            <w:szCs w:val="13"/>
                          </w:rPr>
                          <w:t>⻆</w:t>
                        </w:r>
                        <w:r>
                          <w:rPr lang="zh-CN" sz="13" baseline="0" dirty="0">
                            <w:jc w:val="left"/>
                            <w:rFonts w:ascii="Arial" w:hAnsi="Arial" w:cs="Arial"/>
                            <w:color w:val="000000"/>
                            <w:spacing w:val="-19"/>
                            <w:sz w:val="13"/>
                            <w:szCs w:val="13"/>
                          </w:rPr>
                          <w:t>速</w:t>
                        </w:r>
                        <w:r>
                          <w:rPr>
                            <w:rFonts w:ascii="Times New Roman" w:hAnsi="Times New Roman" w:cs="Times New Roman"/>
                            <w:sz w:val="13"/>
                            <w:szCs w:val="13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述	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0x18	</w:t>
      </w:r>
      <w:r>
        <w:rPr lang="zh-CN" sz="13" baseline="0" dirty="0">
          <w:jc w:val="left"/>
          <w:rFonts w:ascii="宋体" w:hAnsi="宋体" w:cs="宋体"/>
          <w:color w:val="000000"/>
          <w:spacing w:val="-18"/>
          <w:sz w:val="13"/>
          <w:szCs w:val="13"/>
        </w:rPr>
        <w:t>Bit8Bit15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当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193" w:lineRule="exact"/>
        <w:ind w:left="3532" w:right="3968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宋体" w:hAnsi="宋体" w:cs="宋体"/>
          <w:color w:val="000000"/>
          <w:spacing w:val="-3"/>
          <w:sz w:val="13"/>
          <w:szCs w:val="13"/>
        </w:rPr>
        <w:t>C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AN ID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宋体" w:hAnsi="宋体" w:cs="宋体"/>
          <w:color w:val="000000"/>
          <w:spacing w:val="-20"/>
          <w:sz w:val="13"/>
          <w:szCs w:val="13"/>
        </w:rPr>
        <w:t>bit2116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故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障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信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息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（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0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⽆</w:t>
      </w:r>
      <w:r>
        <w:rPr lang="zh-CN" sz="13" baseline="0" dirty="0">
          <w:jc w:val="left"/>
          <w:rFonts w:ascii="宋体" w:hAnsi="宋体" w:cs="宋体"/>
          <w:color w:val="000000"/>
          <w:spacing w:val="-21"/>
          <w:sz w:val="13"/>
          <w:szCs w:val="13"/>
        </w:rPr>
        <w:t> 1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有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）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83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27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83" w:type="dxa"/>
        <w:tblLook w:val="04A0" w:firstRow="1" w:lastRow="0" w:firstColumn="1" w:lastColumn="0" w:noHBand="0" w:noVBand="1"/>
      </w:tblPr>
      <w:tblGrid>
        <w:gridCol w:w="1278"/>
        <w:gridCol w:w="1269"/>
        <w:gridCol w:w="1260"/>
        <w:gridCol w:w="1278"/>
        <w:gridCol w:w="1315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3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528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64" w:right="67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bit21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bit20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载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193" w:lineRule="exact"/>
              <w:ind w:left="64" w:right="95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bit19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编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bit18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64" w:right="224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bit1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1"/>
                <w:sz w:val="13"/>
                <w:szCs w:val="13"/>
              </w:rPr>
              <w:t>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驱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bit16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0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2"/>
                <w:sz w:val="13"/>
                <w:szCs w:val="13"/>
              </w:rPr>
              <w:t>23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64" w:right="13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态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5"/>
                <w:sz w:val="13"/>
                <w:szCs w:val="13"/>
              </w:rPr>
              <w:t> 0  Reset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[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]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193" w:lineRule="exact"/>
              <w:ind w:left="64" w:right="61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5"/>
                <w:sz w:val="13"/>
                <w:szCs w:val="13"/>
              </w:rPr>
              <w:t>1  Cali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[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]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2  Motor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[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运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⾏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]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3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paragraph">
                    <wp:posOffset>14240</wp:posOffset>
                  </wp:positionV>
                  <wp:extent cx="864806" cy="1184802"/>
                  <wp:effectExtent l="0" t="0" r="0" b="0"/>
                  <wp:wrapNone/>
                  <wp:docPr id="344" name="Freeform 344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185919" y="14240"/>
                            <a:ext cx="750506" cy="107050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193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度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4"/>
                                  <w:sz w:val="13"/>
                                  <w:szCs w:val="13"/>
                                </w:rPr>
                                <w:t>065535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对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应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8"/>
                                  <w:sz w:val="13"/>
                                  <w:szCs w:val="13"/>
                                </w:rPr>
                                <w:t>33rad/s~33rad/s)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2"/>
                                  <w:sz w:val="13"/>
                                  <w:szCs w:val="13"/>
                                </w:rPr>
                                <w:t>Byte45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当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前⼒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矩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4"/>
                                  <w:sz w:val="13"/>
                                  <w:szCs w:val="13"/>
                                </w:rPr>
                                <w:t>065535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对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应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（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14Nm~14Nm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）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Byte6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48"/>
                                  <w:sz w:val="13"/>
                                  <w:szCs w:val="13"/>
                                </w:rPr>
                                <w:t>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5"/>
                                  <w:sz w:val="13"/>
                                  <w:szCs w:val="13"/>
                                </w:rPr>
                                <w:t>7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93"/>
                                  <w:sz w:val="13"/>
                                  <w:szCs w:val="13"/>
                                </w:rPr>
                                <w:t>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当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前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温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度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：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1"/>
                                  <w:sz w:val="13"/>
                                  <w:szCs w:val="13"/>
                                </w:rPr>
                                <w:t>T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emp(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摄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⽒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度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）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7"/>
                                  <w:sz w:val="13"/>
                                  <w:szCs w:val="13"/>
                                </w:rPr>
                                <w:t>*10 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以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上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数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据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⾼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字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节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在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前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，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低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字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节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在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后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8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25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改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换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上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电⽣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，</w:t>
      </w:r>
      <w:r>
        <w:rPr lang="zh-CN" sz="18" baseline="0" dirty="0">
          <w:jc w:val="left"/>
          <w:rFonts w:ascii="宋体" w:hAnsi="宋体" w:cs="宋体"/>
          <w:color w:val="000000"/>
          <w:spacing w:val="-8"/>
          <w:sz w:val="18"/>
          <w:szCs w:val="18"/>
        </w:rPr>
        <w:t>0</w:t>
      </w:r>
      <w:r>
        <w:rPr lang="zh-CN" sz="18" baseline="0" dirty="0">
          <w:jc w:val="left"/>
          <w:rFonts w:ascii="宋体" w:hAnsi="宋体" w:cs="宋体"/>
          <w:color w:val="000000"/>
          <w:spacing w:val="-4"/>
          <w:sz w:val="18"/>
          <w:szCs w:val="18"/>
        </w:rPr>
        <w:t>.2</w:t>
      </w:r>
      <w:r>
        <w:rPr lang="zh-CN" sz="18" baseline="0" dirty="0">
          <w:jc w:val="left"/>
          <w:rFonts w:ascii="宋体" w:hAnsi="宋体" w:cs="宋体"/>
          <w:color w:val="000000"/>
          <w:spacing w:val="-35"/>
          <w:sz w:val="18"/>
          <w:szCs w:val="18"/>
        </w:rPr>
        <w:t>.</w:t>
      </w:r>
      <w:r>
        <w:rPr lang="zh-CN" sz="18" baseline="0" dirty="0">
          <w:jc w:val="left"/>
          <w:rFonts w:ascii="宋体" w:hAnsi="宋体" w:cs="宋体"/>
          <w:color w:val="000000"/>
          <w:spacing w:val="-6"/>
          <w:sz w:val="18"/>
          <w:szCs w:val="18"/>
        </w:rPr>
        <w:t>3</w:t>
      </w:r>
      <w:r>
        <w:rPr lang="zh-CN" sz="18" baseline="0" dirty="0">
          <w:jc w:val="left"/>
          <w:rFonts w:ascii="宋体" w:hAnsi="宋体" w:cs="宋体"/>
          <w:color w:val="000000"/>
          <w:spacing w:val="-36"/>
          <w:sz w:val="18"/>
          <w:szCs w:val="18"/>
        </w:rPr>
        <w:t>.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0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后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该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议</w:t>
      </w:r>
      <w:r>
        <w:rPr lang="zh-CN" sz="18" baseline="0" dirty="0">
          <w:jc w:val="left"/>
          <w:rFonts w:ascii="Arial" w:hAnsi="Arial" w:cs="Arial"/>
          <w:b/>
          <w:bCs/>
          <w:color w:val="000000"/>
          <w:spacing w:val="-15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29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792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31" w:after="824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31" w:after="824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0x19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31" w:after="824" w:line="240" w:lineRule="auto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528447</wp:posOffset>
                  </wp:positionV>
                  <wp:extent cx="1544886" cy="271680"/>
                  <wp:effectExtent l="0" t="0" r="0" b="0"/>
                  <wp:wrapNone/>
                  <wp:docPr id="345" name="Freeform 34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528447"/>
                            <a:ext cx="1430586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</w:tabs>
                                <w:spacing w:before="0" w:after="0" w:line="247" w:lineRule="exact"/>
                                <w:ind w:left="0" w:right="0" w:firstLine="0"/>
                              </w:pPr>
                              <w:r>
                                <w:rPr lang="zh-CN" sz="13" baseline="-9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9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9" dirty="0">
                                  <w:jc w:val="left"/>
                                  <w:rFonts w:ascii="宋体" w:hAnsi="宋体" w:cs="宋体"/>
                                  <w:color w:val="000000"/>
                                  <w:position w:val="-9"/>
                                  <w:sz w:val="13"/>
                                  <w:szCs w:val="13"/>
                                </w:rPr>
                                <w:t>AN_ID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AN_ID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1"/>
                <w:sz w:val="13"/>
                <w:szCs w:val="13"/>
              </w:rPr>
              <w:t>bit158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-13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01 02 03 04 05 06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0" w:after="0" w:line="155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44" w:right="76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0" w:after="0" w:line="128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8" w:after="51" w:line="193" w:lineRule="exact"/>
              <w:ind w:left="44" w:right="1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Canopen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MIT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97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pacing w:val="-17"/>
          <w:sz w:val="14"/>
          <w:szCs w:val="14"/>
        </w:rPr>
        <w:t>(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2"/>
          <w:sz w:val="14"/>
          <w:szCs w:val="14"/>
        </w:rPr>
        <w:t>0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7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可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写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单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个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列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表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与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表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相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符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请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最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本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7717" w:type="dxa"/>
        <w:tblLook w:val="04A0" w:firstRow="1" w:lastRow="0" w:firstColumn="1" w:lastColumn="0" w:noHBand="0" w:noVBand="1"/>
      </w:tblPr>
      <w:tblGrid>
        <w:gridCol w:w="1113"/>
        <w:gridCol w:w="1104"/>
        <w:gridCol w:w="1094"/>
        <w:gridCol w:w="1113"/>
        <w:gridCol w:w="1104"/>
        <w:gridCol w:w="1103"/>
        <w:gridCol w:w="1104"/>
      </w:tblGrid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6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6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说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6" w:right="237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R/W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写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权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限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40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39" w:after="631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005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39" w:after="63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run_mode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8" w:after="0" w:line="193" w:lineRule="exact"/>
              <w:ind w:left="44" w:right="262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6"/>
                <w:sz w:val="13"/>
                <w:szCs w:val="13"/>
              </w:rPr>
              <w:t>0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运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控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5"/>
                <w:sz w:val="13"/>
                <w:szCs w:val="13"/>
              </w:rPr>
              <w:t>1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PP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193" w:lineRule="exact"/>
              <w:ind w:left="44" w:right="263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7"/>
                <w:sz w:val="13"/>
                <w:szCs w:val="13"/>
              </w:rPr>
              <w:t>2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6"/>
                <w:sz w:val="13"/>
                <w:szCs w:val="13"/>
              </w:rPr>
              <w:t>3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5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CSP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39" w:after="631" w:line="240" w:lineRule="auto"/>
              <w:ind w:left="5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uint8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39" w:after="63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39" w:after="63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46735</wp:posOffset>
                  </wp:positionH>
                  <wp:positionV relativeFrom="paragraph">
                    <wp:posOffset>37608</wp:posOffset>
                  </wp:positionV>
                  <wp:extent cx="4483236" cy="441098"/>
                  <wp:effectExtent l="0" t="0" r="0" b="0"/>
                  <wp:wrapNone/>
                  <wp:docPr id="346" name="Freeform 34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61135" y="37608"/>
                            <a:ext cx="4368936" cy="32679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  <w:tab w:val="left" w:pos="2207"/>
                                  <w:tab w:val="left" w:pos="3311"/>
                                  <w:tab w:val="left" w:pos="4415"/>
                                  <w:tab w:val="left" w:pos="5520"/>
                                  <w:tab w:val="left" w:pos="6623"/>
                                </w:tabs>
                                <w:spacing w:before="0" w:after="0" w:line="358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5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X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7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006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8"/>
                                  <w:sz w:val="13"/>
                                  <w:szCs w:val="13"/>
                                </w:rPr>
                                <w:t>iq_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9"/>
                                  <w:sz w:val="13"/>
                                  <w:szCs w:val="13"/>
                                </w:rPr>
                                <w:t>r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ef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流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模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式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9"/>
                                  <w:sz w:val="13"/>
                                  <w:szCs w:val="13"/>
                                </w:rPr>
                                <w:t>Iq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令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float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4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76"/>
                                  <w:sz w:val="13"/>
                                  <w:szCs w:val="13"/>
                                </w:rPr>
                                <w:t>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23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50"/>
                                  <w:sz w:val="13"/>
                                  <w:szCs w:val="13"/>
                                </w:rPr>
                                <w:t>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23A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W/R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5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X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7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00A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spd_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9"/>
                                  <w:sz w:val="13"/>
                                  <w:szCs w:val="13"/>
                                </w:rPr>
                                <w:t>r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ef	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转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速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模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式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转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速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指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7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令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7" w:line="240" w:lineRule="auto"/>
              <w:ind w:left="-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7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7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4444rad/s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7" w:line="240" w:lineRule="auto"/>
              <w:ind w:left="-16" w:right="766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00B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limit_to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que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矩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限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制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017Nm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cur_kp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的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7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17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011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cur_ki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的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Ki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7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0.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53" w:line="297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53" w:line="297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cur_filt_gain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53" w:line="297" w:lineRule="exact"/>
              <w:ind w:left="64" w:right="-18" w:firstLine="0"/>
              <w:jc w:val="both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40893</wp:posOffset>
                  </wp:positionH>
                  <wp:positionV relativeFrom="line">
                    <wp:posOffset>95611</wp:posOffset>
                  </wp:positionV>
                  <wp:extent cx="1569214" cy="277522"/>
                  <wp:effectExtent l="0" t="0" r="0" b="0"/>
                  <wp:wrapNone/>
                  <wp:docPr id="347" name="Freeform 34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363215" y="95611"/>
                            <a:ext cx="1454914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  <w:tab w:val="left" w:pos="2207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filt_gain	</w:t>
                              </w:r>
                              <w:r>
                                <w:rPr lang="zh-CN" sz="13" baseline="10" dirty="0">
                                  <w:jc w:val="left"/>
                                  <w:rFonts w:ascii="宋体" w:hAnsi="宋体" w:cs="宋体"/>
                                  <w:color w:val="000000"/>
                                  <w:position w:val="10"/>
                                  <w:sz w:val="13"/>
                                  <w:szCs w:val="13"/>
                                </w:rPr>
                                <w:t>float	</w:t>
                              </w:r>
                              <w:r>
                                <w:rPr lang="zh-CN" sz="13" baseline="10" dirty="0">
                                  <w:jc w:val="left"/>
                                  <w:rFonts w:ascii="宋体" w:hAnsi="宋体" w:cs="宋体"/>
                                  <w:color w:val="000000"/>
                                  <w:position w:val="10"/>
                                  <w:sz w:val="13"/>
                                  <w:szCs w:val="13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波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paragraph">
                    <wp:posOffset>37608</wp:posOffset>
                  </wp:positionV>
                  <wp:extent cx="978036" cy="335942"/>
                  <wp:effectExtent l="0" t="0" r="0" b="0"/>
                  <wp:wrapNone/>
                  <wp:docPr id="348" name="Freeform 348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466335" y="37608"/>
                            <a:ext cx="863736" cy="2216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</w:tabs>
                                <w:spacing w:before="0" w:after="0" w:line="193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4"/>
                                  <w:sz w:val="13"/>
                                  <w:szCs w:val="13"/>
                                </w:rPr>
                                <w:t>01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2"/>
                                  <w:sz w:val="13"/>
                                  <w:szCs w:val="13"/>
                                </w:rPr>
                                <w:t>.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，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默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认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值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-5" dirty="0">
                                  <w:jc w:val="left"/>
                                  <w:rFonts w:ascii="宋体" w:hAnsi="宋体" w:cs="宋体"/>
                                  <w:color w:val="000000"/>
                                  <w:spacing w:val="-4"/>
                                  <w:position w:val="-5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-5" dirty="0">
                                  <w:jc w:val="left"/>
                                  <w:rFonts w:ascii="宋体" w:hAnsi="宋体" w:cs="宋体"/>
                                  <w:color w:val="000000"/>
                                  <w:spacing w:val="-40"/>
                                  <w:position w:val="-5"/>
                                  <w:sz w:val="13"/>
                                  <w:szCs w:val="13"/>
                                </w:rPr>
                                <w:t>.</w:t>
                              </w:r>
                              <w:r>
                                <w:rPr lang="zh-CN" sz="13" baseline="-5" dirty="0">
                                  <w:jc w:val="left"/>
                                  <w:rFonts w:ascii="宋体" w:hAnsi="宋体" w:cs="宋体"/>
                                  <w:color w:val="000000"/>
                                  <w:position w:val="-5"/>
                                  <w:sz w:val="13"/>
                                  <w:szCs w:val="13"/>
                                </w:rPr>
                                <w:t>1	</w:t>
                              </w:r>
                              <w:r>
                                <w:rPr lang="zh-CN" sz="13" baseline="5" dirty="0">
                                  <w:jc w:val="left"/>
                                  <w:rFonts w:ascii="宋体" w:hAnsi="宋体" w:cs="宋体"/>
                                  <w:color w:val="000000"/>
                                  <w:position w:val="5"/>
                                  <w:sz w:val="13"/>
                                  <w:szCs w:val="13"/>
                                </w:rPr>
                                <w:t>W/R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46735</wp:posOffset>
                  </wp:positionH>
                  <wp:positionV relativeFrom="paragraph">
                    <wp:posOffset>44866</wp:posOffset>
                  </wp:positionV>
                  <wp:extent cx="2088893" cy="264421"/>
                  <wp:effectExtent l="0" t="0" r="0" b="0"/>
                  <wp:wrapNone/>
                  <wp:docPr id="349" name="Freeform 34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61135" y="44866"/>
                            <a:ext cx="1974593" cy="1501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  <w:tab w:val="left" w:pos="2207"/>
                                </w:tabs>
                                <w:spacing w:before="0" w:after="0" w:line="236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5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X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7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016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4"/>
                                  <w:sz w:val="13"/>
                                  <w:szCs w:val="13"/>
                                </w:rPr>
                                <w:t>loc_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9"/>
                                  <w:sz w:val="13"/>
                                  <w:szCs w:val="13"/>
                                </w:rPr>
                                <w:t>r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ef	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位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置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模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式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⻆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度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spacing w:val="-20"/>
                                  <w:position w:val="9"/>
                                  <w:sz w:val="13"/>
                                  <w:szCs w:val="13"/>
                                </w:rPr>
                                <w:t>指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8" w:line="240" w:lineRule="auto"/>
              <w:ind w:left="4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令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8" w:line="240" w:lineRule="auto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8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8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rad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8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633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limit_spd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0" w:line="128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40" w:after="0" w:line="155" w:lineRule="exact"/>
              <w:ind w:left="4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CSP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pacing w:val="-3"/>
                <w:sz w:val="13"/>
                <w:szCs w:val="13"/>
              </w:rPr>
              <w:t>限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40" w:after="68" w:line="128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制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5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044rad/s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46735</wp:posOffset>
                  </wp:positionH>
                  <wp:positionV relativeFrom="paragraph">
                    <wp:posOffset>44866</wp:posOffset>
                  </wp:positionV>
                  <wp:extent cx="2088893" cy="264421"/>
                  <wp:effectExtent l="0" t="0" r="0" b="0"/>
                  <wp:wrapNone/>
                  <wp:docPr id="350" name="Freeform 35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61135" y="44866"/>
                            <a:ext cx="1974593" cy="1501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  <w:tab w:val="left" w:pos="2207"/>
                                </w:tabs>
                                <w:spacing w:before="0" w:after="0" w:line="236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5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X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7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018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limit_cur	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速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度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位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置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模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式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spacing w:val="-20"/>
                                  <w:position w:val="9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46736</wp:posOffset>
                  </wp:positionH>
                  <wp:positionV relativeFrom="paragraph">
                    <wp:posOffset>96028</wp:posOffset>
                  </wp:positionV>
                  <wp:extent cx="4483235" cy="505360"/>
                  <wp:effectExtent l="0" t="0" r="0" b="0"/>
                  <wp:wrapNone/>
                  <wp:docPr id="351" name="Freeform 351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61136" y="96028"/>
                            <a:ext cx="4368935" cy="391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  <w:tab w:val="left" w:pos="2207"/>
                                  <w:tab w:val="left" w:pos="3311"/>
                                  <w:tab w:val="left" w:pos="4415"/>
                                  <w:tab w:val="left" w:pos="5519"/>
                                  <w:tab w:val="left" w:pos="6623"/>
                                </w:tabs>
                                <w:spacing w:before="0" w:after="0" w:line="358" w:lineRule="exact"/>
                                <w:ind w:left="0" w:right="0" w:firstLine="2208"/>
                              </w:pP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流</w:t>
                              </w: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限</w:t>
                              </w: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制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float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4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50"/>
                                  <w:sz w:val="13"/>
                                  <w:szCs w:val="13"/>
                                </w:rPr>
                                <w:t>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23A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W/R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0x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7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019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mechPos	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负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载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端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计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圈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械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8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8" w:line="240" w:lineRule="auto"/>
              <w:ind w:left="-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8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8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rad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68" w:line="240" w:lineRule="auto"/>
              <w:ind w:left="-16" w:right="93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iqf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iq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波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6"/>
                <w:sz w:val="13"/>
                <w:szCs w:val="13"/>
              </w:rPr>
              <w:t>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23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0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23A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mec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hV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el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载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7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4444rad/s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VBUS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线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7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loc_kp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的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7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01F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spd_kp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的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5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spd_ki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的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5"/>
                <w:sz w:val="13"/>
                <w:szCs w:val="13"/>
              </w:rPr>
              <w:t>ki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7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0.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66" w:lineRule="exact"/>
              <w:ind w:left="64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5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28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7717" w:type="dxa"/>
        <w:tblLook w:val="04A0" w:firstRow="1" w:lastRow="0" w:firstColumn="1" w:lastColumn="0" w:noHBand="0" w:noVBand="1"/>
      </w:tblPr>
      <w:tblGrid>
        <w:gridCol w:w="1113"/>
        <w:gridCol w:w="1104"/>
        <w:gridCol w:w="1103"/>
        <w:gridCol w:w="1094"/>
        <w:gridCol w:w="1113"/>
        <w:gridCol w:w="1103"/>
        <w:gridCol w:w="1104"/>
      </w:tblGrid>
      <w:tr>
        <w:trPr>
          <w:trHeight w:hRule="exact" w:val="255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7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6"/>
                <w:sz w:val="13"/>
                <w:szCs w:val="13"/>
              </w:rPr>
              <w:t>/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说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明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R/W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写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权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限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spd_filt_gain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波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12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acc_rad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加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12" w:lineRule="exact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12" w:lineRule="exact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line">
                    <wp:posOffset>97516</wp:posOffset>
                  </wp:positionV>
                  <wp:extent cx="978036" cy="277522"/>
                  <wp:effectExtent l="0" t="0" r="0" b="0"/>
                  <wp:wrapNone/>
                  <wp:docPr id="352" name="Freeform 352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466335" y="97516"/>
                            <a:ext cx="863736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20rad/s^2	</w:t>
                              </w:r>
                              <w:r>
                                <w:rPr lang="zh-CN" sz="13" baseline="10" dirty="0">
                                  <w:jc w:val="left"/>
                                  <w:rFonts w:ascii="宋体" w:hAnsi="宋体" w:cs="宋体"/>
                                  <w:color w:val="000000"/>
                                  <w:position w:val="10"/>
                                  <w:sz w:val="13"/>
                                  <w:szCs w:val="13"/>
                                </w:rPr>
                                <w:t>W/R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46735</wp:posOffset>
                  </wp:positionH>
                  <wp:positionV relativeFrom="paragraph">
                    <wp:posOffset>37608</wp:posOffset>
                  </wp:positionV>
                  <wp:extent cx="2111577" cy="271680"/>
                  <wp:effectExtent l="0" t="0" r="0" b="0"/>
                  <wp:wrapNone/>
                  <wp:docPr id="353" name="Freeform 35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61135" y="37608"/>
                            <a:ext cx="1997277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  <w:tab w:val="left" w:pos="2207"/>
                                </w:tabs>
                                <w:spacing w:before="0" w:after="0" w:line="247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0x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7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2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4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v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el_max	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位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置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模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式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（</w:t>
                              </w:r>
                              <w:r>
                                <w:rPr lang="zh-CN" sz="13" baseline="9" dirty="0">
                                  <w:jc w:val="left"/>
                                  <w:rFonts w:ascii="宋体" w:hAnsi="宋体" w:cs="宋体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PP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spacing w:val="-20"/>
                                  <w:position w:val="9"/>
                                  <w:sz w:val="13"/>
                                  <w:szCs w:val="13"/>
                                </w:rPr>
                                <w:t>）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67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67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67" w:line="240" w:lineRule="auto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67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10rad/s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67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025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acc_set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3" w:line="358" w:lineRule="exact"/>
              <w:ind w:left="64" w:right="-18" w:firstLine="0"/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40893</wp:posOffset>
                  </wp:positionH>
                  <wp:positionV relativeFrom="line">
                    <wp:posOffset>203201</wp:posOffset>
                  </wp:positionV>
                  <wp:extent cx="1569214" cy="267608"/>
                  <wp:effectExtent l="0" t="0" r="0" b="0"/>
                  <wp:wrapNone/>
                  <wp:docPr id="354" name="Freeform 354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363215" y="203201"/>
                            <a:ext cx="1454914" cy="1533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  <w:tab w:val="left" w:pos="2207"/>
                                </w:tabs>
                                <w:spacing w:before="0" w:after="0" w:line="241" w:lineRule="exact"/>
                                <w:ind w:left="0" w:right="0" w:firstLine="0"/>
                              </w:pP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加</w:t>
                              </w: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速</w:t>
                              </w: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度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float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PP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paragraph">
                    <wp:posOffset>44866</wp:posOffset>
                  </wp:positionV>
                  <wp:extent cx="978036" cy="328683"/>
                  <wp:effectExtent l="0" t="0" r="0" b="0"/>
                  <wp:wrapNone/>
                  <wp:docPr id="355" name="Freeform 35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466335" y="44866"/>
                            <a:ext cx="863736" cy="2143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</w:tabs>
                                <w:spacing w:before="0" w:after="0" w:line="193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默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认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值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10rad/s^2	</w:t>
                              </w:r>
                              <w:r>
                                <w:rPr lang="zh-CN" sz="13" baseline="10" dirty="0">
                                  <w:jc w:val="left"/>
                                  <w:rFonts w:ascii="宋体" w:hAnsi="宋体" w:cs="宋体"/>
                                  <w:color w:val="000000"/>
                                  <w:position w:val="10"/>
                                  <w:sz w:val="13"/>
                                  <w:szCs w:val="13"/>
                                </w:rPr>
                                <w:t>W/R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633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EPScan_time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52" w:line="193" w:lineRule="exact"/>
              <w:ind w:left="44" w:right="-12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上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报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间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6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10ms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加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增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5ms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4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uint16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46735</wp:posOffset>
                  </wp:positionH>
                  <wp:positionV relativeFrom="paragraph">
                    <wp:posOffset>37608</wp:posOffset>
                  </wp:positionV>
                  <wp:extent cx="2067089" cy="271680"/>
                  <wp:effectExtent l="0" t="0" r="0" b="0"/>
                  <wp:wrapNone/>
                  <wp:docPr id="356" name="Freeform 35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61135" y="37608"/>
                            <a:ext cx="1952789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103"/>
                                  <w:tab w:val="left" w:pos="2207"/>
                                </w:tabs>
                                <w:spacing w:before="0" w:after="0" w:line="247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0x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7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028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ca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9"/>
                                  <w:sz w:val="13"/>
                                  <w:szCs w:val="13"/>
                                </w:rPr>
                                <w:t>n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Timeout	</w:t>
                              </w:r>
                              <w:r>
                                <w:rPr lang="zh-CN" sz="13" baseline="9" dirty="0">
                                  <w:jc w:val="left"/>
                                  <w:rFonts w:ascii="宋体" w:hAnsi="宋体" w:cs="宋体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can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超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时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阀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值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spacing w:val="-20"/>
                                  <w:position w:val="9"/>
                                  <w:sz w:val="13"/>
                                  <w:szCs w:val="13"/>
                                </w:rPr>
                                <w:t>，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4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20000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1s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uint32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633"/>
        </w:trPr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3" w:after="245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029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3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ze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o_sta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51" w:line="193" w:lineRule="exact"/>
              <w:ind w:left="44" w:right="-4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6"/>
                <w:sz w:val="13"/>
                <w:szCs w:val="13"/>
              </w:rPr>
              <w:t>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2π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,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-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5"/>
                <w:sz w:val="13"/>
                <w:szCs w:val="13"/>
              </w:rPr>
              <w:t>π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-π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09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3" w:after="245" w:line="240" w:lineRule="auto"/>
              <w:ind w:left="4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uint8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1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3" w:after="245" w:line="240" w:lineRule="auto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3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3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104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3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W/R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0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96" w:after="0" w:line="285" w:lineRule="exact"/>
        <w:ind w:left="920" w:right="8574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取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例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取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loc_kp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例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103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0x11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0x00FD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0x7F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1E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0 00 00 00 00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101" w:lineRule="exact"/>
              <w:ind w:left="-16" w:right="825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00 00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型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17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 0xFD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5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AN_ID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101" w:lineRule="exact"/>
              <w:ind w:left="-15" w:right="1037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paragraph">
                    <wp:posOffset>37608</wp:posOffset>
                  </wp:positionV>
                  <wp:extent cx="764650" cy="335942"/>
                  <wp:effectExtent l="0" t="0" r="0" b="0"/>
                  <wp:wrapNone/>
                  <wp:docPr id="357" name="Freeform 35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185919" y="37608"/>
                            <a:ext cx="650350" cy="2216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193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4"/>
                                  <w:sz w:val="13"/>
                                  <w:szCs w:val="13"/>
                                </w:rPr>
                                <w:t>Byte01 ind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e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x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pacing w:val="-20"/>
                                  <w:sz w:val="13"/>
                                  <w:szCs w:val="13"/>
                                </w:rPr>
                                <w:t>，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对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应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loc_kp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09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为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104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Bit28~bit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bit238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0xFD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58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1E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0 00 00 00 00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101" w:lineRule="exact"/>
              <w:ind w:left="-16" w:right="860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F0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40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46735</wp:posOffset>
                  </wp:positionH>
                  <wp:positionV relativeFrom="paragraph">
                    <wp:posOffset>341392</wp:posOffset>
                  </wp:positionV>
                  <wp:extent cx="2361745" cy="277522"/>
                  <wp:effectExtent l="0" t="0" r="0" b="0"/>
                  <wp:wrapNone/>
                  <wp:docPr id="358" name="Freeform 358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61135" y="341392"/>
                            <a:ext cx="2247445" cy="163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  <w:tab w:val="left" w:pos="2539"/>
                                </w:tabs>
                                <w:spacing w:before="0" w:after="0" w:line="257" w:lineRule="exact"/>
                                <w:ind w:left="0" w:right="0" w:firstLine="0"/>
                              </w:pP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描</w:t>
                              </w: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述	</w:t>
                              </w: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类</w:t>
                              </w:r>
                              <w:r>
                                <w:rPr lang="zh-CN" sz="13" baseline="-10" dirty="0">
                                  <w:jc w:val="left"/>
                                  <w:rFonts w:ascii="Arial" w:hAnsi="Arial" w:cs="Arial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型</w:t>
                              </w: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17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21"/>
                                  <w:sz w:val="13"/>
                                  <w:szCs w:val="13"/>
                                </w:rPr>
                                <w:t>bit158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⽬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标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电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pacing w:val="-20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40894</wp:posOffset>
                  </wp:positionH>
                  <wp:positionV relativeFrom="paragraph">
                    <wp:posOffset>405654</wp:posOffset>
                  </wp:positionV>
                  <wp:extent cx="1380512" cy="271680"/>
                  <wp:effectExtent l="0" t="0" r="0" b="0"/>
                  <wp:wrapNone/>
                  <wp:docPr id="359" name="Freeform 35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573527" y="405654"/>
                            <a:ext cx="1266212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</w:tabs>
                                <w:spacing w:before="0" w:after="0" w:line="247" w:lineRule="exact"/>
                                <w:ind w:left="0" w:right="0" w:firstLine="0"/>
                              </w:pPr>
                              <w:r>
                                <w:rPr lang="zh-CN" sz="13" baseline="-5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position w:val="-5"/>
                                  <w:sz w:val="13"/>
                                  <w:szCs w:val="13"/>
                                </w:rPr>
                                <w:t>C</w:t>
                              </w:r>
                              <w:r>
                                <w:rPr lang="zh-CN" sz="13" baseline="-5" dirty="0">
                                  <w:jc w:val="left"/>
                                  <w:rFonts w:ascii="宋体" w:hAnsi="宋体" w:cs="宋体"/>
                                  <w:color w:val="000000"/>
                                  <w:position w:val="-5"/>
                                  <w:sz w:val="13"/>
                                  <w:szCs w:val="13"/>
                                </w:rPr>
                                <w:t>AN_ID 7F	</w:t>
                              </w:r>
                              <w:r>
                                <w:rPr lang="zh-CN" sz="13" baseline="4" dirty="0">
                                  <w:jc w:val="left"/>
                                  <w:rFonts w:ascii="Arial" w:hAnsi="Arial" w:cs="Arial"/>
                                  <w:color w:val="000000"/>
                                  <w:position w:val="4"/>
                                  <w:sz w:val="13"/>
                                  <w:szCs w:val="13"/>
                                </w:rPr>
                                <w:t>主</w:t>
                              </w:r>
                              <w:r>
                                <w:rPr lang="zh-CN" sz="13" baseline="4" dirty="0">
                                  <w:jc w:val="left"/>
                                  <w:rFonts w:ascii="Arial" w:hAnsi="Arial" w:cs="Arial"/>
                                  <w:color w:val="000000"/>
                                  <w:position w:val="4"/>
                                  <w:sz w:val="13"/>
                                  <w:szCs w:val="13"/>
                                </w:rPr>
                                <w:t>机</w:t>
                              </w:r>
                              <w:r>
                                <w:rPr lang="zh-CN" sz="13" baseline="4" dirty="0">
                                  <w:jc w:val="left"/>
                                  <w:rFonts w:ascii="宋体" w:hAnsi="宋体" w:cs="宋体"/>
                                  <w:color w:val="000000"/>
                                  <w:spacing w:val="-2"/>
                                  <w:position w:val="4"/>
                                  <w:sz w:val="13"/>
                                  <w:szCs w:val="13"/>
                                </w:rPr>
                                <w:t>id 0xFD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64" w:right="35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Byte01 ind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x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loc_kp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8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:loc_kp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右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32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进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制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IEEE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4"/>
                <w:sz w:val="13"/>
                <w:szCs w:val="13"/>
              </w:rPr>
              <w:t>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754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准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505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5" w:after="0" w:line="505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电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机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⼀些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功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能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说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明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（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如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⽆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以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下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功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能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，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请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访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问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官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⽹</w:t>
      </w:r>
      <w:r>
        <w:rPr lang="zh-CN" sz="22" baseline="0" dirty="0">
          <w:jc w:val="left"/>
          <w:rFonts w:ascii="宋体" w:hAnsi="宋体" w:cs="宋体"/>
          <w:color w:val="000000"/>
          <w:spacing w:val="-19"/>
          <w:sz w:val="22"/>
          <w:szCs w:val="22"/>
        </w:rPr>
        <w:t>git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升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级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最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新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版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本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）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动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上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报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说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明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94" w:lineRule="exact"/>
        <w:ind w:left="920" w:right="904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2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4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10ms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EPScan_time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期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4" w:after="0" w:line="291" w:lineRule="exact"/>
        <w:ind w:left="920" w:right="904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点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志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说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明</w:t>
      </w:r>
      <w:r>
        <w:rPr>
          <w:rFonts w:ascii="Times New Roman" w:hAnsi="Times New Roman" w:cs="Times New Roman"/>
          <w:sz w:val="18"/>
          <w:szCs w:val="18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z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o_sta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2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4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存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宋体" w:hAnsi="宋体" w:cs="宋体"/>
          <w:color w:val="000000"/>
          <w:spacing w:val="-78"/>
          <w:sz w:val="14"/>
          <w:szCs w:val="14"/>
        </w:rPr>
        <w:t></w:t>
      </w:r>
      <w:r>
        <w:rPr lang="zh-CN" sz="14" baseline="0" dirty="0">
          <w:jc w:val="left"/>
          <w:rFonts w:ascii="宋体" w:hAnsi="宋体" w:cs="宋体"/>
          <w:color w:val="000000"/>
          <w:spacing w:val="-16"/>
          <w:sz w:val="14"/>
          <w:szCs w:val="14"/>
        </w:rPr>
        <w:t>2π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-</w:t>
      </w:r>
      <w:r>
        <w:rPr lang="zh-CN" sz="14" baseline="0" dirty="0">
          <w:jc w:val="left"/>
          <w:rFonts w:ascii="宋体" w:hAnsi="宋体" w:cs="宋体"/>
          <w:color w:val="000000"/>
          <w:spacing w:val="-54"/>
          <w:sz w:val="14"/>
          <w:szCs w:val="14"/>
        </w:rPr>
        <w:t>π</w:t>
      </w:r>
      <w:r>
        <w:rPr lang="zh-CN" sz="14" baseline="0" dirty="0">
          <w:jc w:val="left"/>
          <w:rFonts w:ascii="宋体" w:hAnsi="宋体" w:cs="宋体"/>
          <w:color w:val="000000"/>
          <w:spacing w:val="-27"/>
          <w:sz w:val="14"/>
          <w:szCs w:val="14"/>
        </w:rPr>
        <w:t>-π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2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变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更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说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明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环</w:t>
      </w:r>
      <w:r>
        <w:rPr lang="zh-CN" sz="14" baseline="0" dirty="0">
          <w:jc w:val="left"/>
          <w:rFonts w:ascii="宋体" w:hAnsi="宋体" w:cs="宋体"/>
          <w:color w:val="000000"/>
          <w:spacing w:val="-24"/>
          <w:sz w:val="14"/>
          <w:szCs w:val="14"/>
        </w:rPr>
        <w:t>4</w:t>
      </w:r>
      <w:r>
        <w:rPr lang="zh-CN" sz="14" baseline="0" dirty="0">
          <w:jc w:val="left"/>
          <w:rFonts w:ascii="宋体" w:hAnsi="宋体" w:cs="宋体"/>
          <w:color w:val="000000"/>
          <w:spacing w:val="-54"/>
          <w:sz w:val="14"/>
          <w:szCs w:val="14"/>
        </w:rPr>
        <w:t>π</w:t>
      </w:r>
      <w:r>
        <w:rPr lang="zh-CN" sz="14" baseline="0" dirty="0">
          <w:jc w:val="left"/>
          <w:rFonts w:ascii="宋体" w:hAnsi="宋体" w:cs="宋体"/>
          <w:color w:val="000000"/>
          <w:spacing w:val="-10"/>
          <w:sz w:val="14"/>
          <w:szCs w:val="14"/>
        </w:rPr>
        <w:t>-4π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34" w:lineRule="exact"/>
        <w:ind w:left="920" w:right="904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P_MIN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由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12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5f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21"/>
          <w:sz w:val="14"/>
          <w:szCs w:val="14"/>
        </w:rPr>
        <w:t>12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57f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P_MAX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由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12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5f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12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57f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换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说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明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需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要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合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can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盒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作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5" w:after="0" w:line="220" w:lineRule="exact"/>
        <w:ind w:left="920" w:right="904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otocol</w:t>
      </w:r>
      <w:r>
        <w:rPr lang="zh-CN" sz="14" baseline="0" dirty="0">
          <w:jc w:val="left"/>
          <w:rFonts w:ascii="宋体" w:hAnsi="宋体" w:cs="宋体"/>
          <w:color w:val="000000"/>
          <w:spacing w:val="-19"/>
          <w:sz w:val="14"/>
          <w:szCs w:val="14"/>
        </w:rPr>
        <w:t>_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canopen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或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mit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盒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canopen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mit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8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5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29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的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关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后反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驱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保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护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可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设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是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否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取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消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8" w:after="0" w:line="220" w:lineRule="exact"/>
        <w:ind w:left="920" w:right="3726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快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快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起</w:t>
      </w:r>
      <w:r>
        <w:rPr lang="zh-CN" sz="14" baseline="0" dirty="0">
          <w:jc w:val="left"/>
          <w:rFonts w:ascii="Arial" w:hAnsi="Arial" w:cs="Arial"/>
          <w:color w:val="000000"/>
          <w:spacing w:val="-2"/>
          <w:sz w:val="14"/>
          <w:szCs w:val="14"/>
        </w:rPr>
        <w:t>浪涌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damper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护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after="14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2" w:lineRule="exact"/>
        <w:ind w:left="920" w:right="0" w:firstLine="0"/>
      </w:pPr>
      <w:r/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csp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下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可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以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，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pp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蔽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8" w:after="0" w:line="220" w:lineRule="exact"/>
        <w:ind w:left="920" w:right="3444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机期望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⼀个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期望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版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CSP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机期望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PP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零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after="14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增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加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果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填</w:t>
      </w:r>
      <w:r>
        <w:rPr lang="zh-CN" sz="18" baseline="0" dirty="0">
          <w:jc w:val="left"/>
          <w:rFonts w:ascii="宋体" w:hAnsi="宋体" w:cs="宋体"/>
          <w:color w:val="000000"/>
          <w:spacing w:val="-15"/>
          <w:sz w:val="18"/>
          <w:szCs w:val="18"/>
        </w:rPr>
        <w:t>1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则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以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当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点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加</w:t>
      </w:r>
      <w:r>
        <w:rPr lang="zh-CN" sz="18" baseline="0" dirty="0">
          <w:jc w:val="left"/>
          <w:rFonts w:ascii="宋体" w:hAnsi="宋体" w:cs="宋体"/>
          <w:color w:val="000000"/>
          <w:spacing w:val="-15"/>
          <w:sz w:val="18"/>
          <w:szCs w:val="18"/>
        </w:rPr>
        <w:t>1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点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5" w:after="0" w:line="220" w:lineRule="exact"/>
        <w:ind w:left="920" w:right="3732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1rad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改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add_o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19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set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1rad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1rad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1rad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1rad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after="14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canopenid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与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canid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保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持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⼀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致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canopenid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canopen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id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canid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⼀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致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220" w:lineRule="exact"/>
        <w:ind w:left="920" w:right="0" w:firstLine="0"/>
      </w:pPr>
      <w:r/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控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制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模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式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使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⽤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说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明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程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样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例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gd32f303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47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实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宏定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P_MIN 12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5f //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0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.2.2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12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12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57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P_MAX 12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5f  //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0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.2.2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12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12</w:t>
      </w:r>
      <w:r>
        <w:rPr lang="zh-CN" sz="14" baseline="0" dirty="0">
          <w:jc w:val="left"/>
          <w:rFonts w:ascii="宋体" w:hAnsi="宋体" w:cs="宋体"/>
          <w:color w:val="000000"/>
          <w:spacing w:val="-30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57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_MIN 4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4</w:t>
      </w:r>
      <w:r>
        <w:rPr lang="zh-CN" sz="14" baseline="0" dirty="0">
          <w:jc w:val="left"/>
          <w:rFonts w:ascii="宋体" w:hAnsi="宋体" w:cs="宋体"/>
          <w:color w:val="000000"/>
          <w:spacing w:val="-32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0f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>
        <w:drawing>
          <wp:anchor simplePos="0" relativeHeight="251658242" behindDoc="1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-758190</wp:posOffset>
            </wp:positionV>
            <wp:extent cx="5742685" cy="5240273"/>
            <wp:effectExtent l="0" t="0" r="0" b="0"/>
            <wp:wrapNone/>
            <wp:docPr id="360" name="Freeform 36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742685" cy="5240273"/>
                    </a:xfrm>
                    <a:custGeom>
                      <a:rect l="l" t="t" r="r" b="b"/>
                      <a:pathLst>
                        <a:path w="12484100" h="11391900">
                          <a:moveTo>
                            <a:pt x="0" y="0"/>
                          </a:moveTo>
                          <a:lnTo>
                            <a:pt x="0" y="11353800"/>
                          </a:lnTo>
                          <a:cubicBezTo>
                            <a:pt x="0" y="11358910"/>
                            <a:pt x="966" y="11363772"/>
                            <a:pt x="2900" y="11368435"/>
                          </a:cubicBezTo>
                          <a:cubicBezTo>
                            <a:pt x="4833" y="11373148"/>
                            <a:pt x="7586" y="11377266"/>
                            <a:pt x="11159" y="11380788"/>
                          </a:cubicBezTo>
                          <a:cubicBezTo>
                            <a:pt x="14731" y="11384409"/>
                            <a:pt x="18851" y="11387138"/>
                            <a:pt x="23519" y="11389073"/>
                          </a:cubicBezTo>
                          <a:cubicBezTo>
                            <a:pt x="28187" y="11390958"/>
                            <a:pt x="33047" y="11391900"/>
                            <a:pt x="38100" y="11391900"/>
                          </a:cubicBezTo>
                          <a:lnTo>
                            <a:pt x="12446000" y="11391900"/>
                          </a:lnTo>
                          <a:cubicBezTo>
                            <a:pt x="12451051" y="11391900"/>
                            <a:pt x="12455911" y="11390958"/>
                            <a:pt x="12460578" y="11389073"/>
                          </a:cubicBezTo>
                          <a:cubicBezTo>
                            <a:pt x="12465246" y="11387138"/>
                            <a:pt x="12469366" y="11384409"/>
                            <a:pt x="12472939" y="11380788"/>
                          </a:cubicBezTo>
                          <a:cubicBezTo>
                            <a:pt x="12476512" y="11377266"/>
                            <a:pt x="12479264" y="11373148"/>
                            <a:pt x="12481197" y="11368435"/>
                          </a:cubicBezTo>
                          <a:cubicBezTo>
                            <a:pt x="12483131" y="11363772"/>
                            <a:pt x="12484099" y="11358910"/>
                            <a:pt x="12484100" y="11353800"/>
                          </a:cubicBezTo>
                          <a:lnTo>
                            <a:pt x="12484100" y="0"/>
                          </a:lnTo>
                          <a:lnTo>
                            <a:pt x="0" y="0"/>
                          </a:lnTo>
                          <a:close/>
                          <a:moveTo>
                            <a:pt x="0" y="0"/>
                          </a:moveTo>
                        </a:path>
                      </a:pathLst>
                    </a:custGeom>
                    <a:solidFill>
                      <a:srgbClr val="F5F2F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_MAX 4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4</w:t>
      </w:r>
      <w:r>
        <w:rPr lang="zh-CN" sz="14" baseline="0" dirty="0">
          <w:jc w:val="left"/>
          <w:rFonts w:ascii="宋体" w:hAnsi="宋体" w:cs="宋体"/>
          <w:color w:val="000000"/>
          <w:spacing w:val="-32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0f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KP_MIN 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0.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0f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KP_MAX 50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0.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0f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K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D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_MIN 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0.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0f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K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D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_MAX </w:t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5.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0f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_MIN 1</w:t>
      </w:r>
      <w:r>
        <w:rPr lang="zh-CN" sz="14" baseline="0" dirty="0">
          <w:jc w:val="left"/>
          <w:rFonts w:ascii="宋体" w:hAnsi="宋体" w:cs="宋体"/>
          <w:color w:val="000000"/>
          <w:spacing w:val="-19"/>
          <w:sz w:val="14"/>
          <w:szCs w:val="14"/>
        </w:rPr>
        <w:t>7</w:t>
      </w:r>
      <w:r>
        <w:rPr lang="zh-CN" sz="14" baseline="0" dirty="0">
          <w:jc w:val="left"/>
          <w:rFonts w:ascii="宋体" w:hAnsi="宋体" w:cs="宋体"/>
          <w:color w:val="000000"/>
          <w:spacing w:val="-32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0f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_MAX 1</w:t>
      </w:r>
      <w:r>
        <w:rPr lang="zh-CN" sz="14" baseline="0" dirty="0">
          <w:jc w:val="left"/>
          <w:rFonts w:ascii="宋体" w:hAnsi="宋体" w:cs="宋体"/>
          <w:color w:val="000000"/>
          <w:spacing w:val="-19"/>
          <w:sz w:val="14"/>
          <w:szCs w:val="14"/>
        </w:rPr>
        <w:t>7</w:t>
      </w:r>
      <w:r>
        <w:rPr lang="zh-CN" sz="14" baseline="0" dirty="0">
          <w:jc w:val="left"/>
          <w:rFonts w:ascii="宋体" w:hAnsi="宋体" w:cs="宋体"/>
          <w:color w:val="000000"/>
          <w:spacing w:val="-32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0f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struct 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e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xCanIdIn</w:t>
      </w:r>
      <w:r>
        <w:rPr lang="zh-CN" sz="14" baseline="0" dirty="0">
          <w:jc w:val="left"/>
          <w:rFonts w:ascii="宋体" w:hAnsi="宋体" w:cs="宋体"/>
          <w:color w:val="000000"/>
          <w:spacing w:val="-20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o{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    uint32_t id:8;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    uint32_t data:16;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    uint32_t mode:5;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    uint32_t 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es:3;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7"/>
          <w:sz w:val="14"/>
          <w:szCs w:val="14"/>
        </w:rPr>
        <w:t>};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can_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ecei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e_message_struct rxMsg;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can_trasnmit_message_struct txMsg={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2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30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9"/>
          <w:sz w:val="14"/>
          <w:szCs w:val="14"/>
        </w:rPr>
        <w:t>    .tx_sfid  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0</w:t>
      </w:r>
      <w:r>
        <w:rPr lang="zh-CN" sz="14" baseline="0" dirty="0">
          <w:jc w:val="left"/>
          <w:rFonts w:ascii="宋体" w:hAnsi="宋体" w:cs="宋体"/>
          <w:color w:val="000000"/>
          <w:spacing w:val="-49"/>
          <w:sz w:val="14"/>
          <w:szCs w:val="14"/>
        </w:rPr>
        <w:t>,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4"/>
          <w:sz w:val="14"/>
          <w:szCs w:val="14"/>
        </w:rPr>
        <w:t>    .tx_efid  0x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24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49"/>
          <w:sz w:val="14"/>
          <w:szCs w:val="14"/>
        </w:rPr>
        <w:t>,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0"/>
          <w:sz w:val="14"/>
          <w:szCs w:val="14"/>
        </w:rPr>
        <w:t>    .tx_</w:t>
      </w:r>
      <w:r>
        <w:rPr lang="zh-CN" sz="14" baseline="0" dirty="0">
          <w:jc w:val="left"/>
          <w:rFonts w:ascii="宋体" w:hAnsi="宋体" w:cs="宋体"/>
          <w:color w:val="000000"/>
          <w:spacing w:val="-21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31"/>
          <w:sz w:val="14"/>
          <w:szCs w:val="14"/>
        </w:rPr>
        <w:t>t  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AN_F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D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AT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A,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>
        <w:drawing>
          <wp:anchor simplePos="0" relativeHeight="251658242" behindDoc="1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-664083</wp:posOffset>
            </wp:positionV>
            <wp:extent cx="5742685" cy="4720335"/>
            <wp:effectExtent l="0" t="0" r="0" b="0"/>
            <wp:wrapNone/>
            <wp:docPr id="361" name="Freeform 3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742685" cy="4720335"/>
                    </a:xfrm>
                    <a:custGeom>
                      <a:rect l="l" t="t" r="r" b="b"/>
                      <a:pathLst>
                        <a:path w="12484100" h="10261600">
                          <a:moveTo>
                            <a:pt x="0" y="38100"/>
                          </a:moveTo>
                          <a:lnTo>
                            <a:pt x="0" y="10261600"/>
                          </a:lnTo>
                          <a:lnTo>
                            <a:pt x="12484100" y="10261600"/>
                          </a:lnTo>
                          <a:lnTo>
                            <a:pt x="12484100" y="38100"/>
                          </a:lnTo>
                          <a:cubicBezTo>
                            <a:pt x="12484099" y="33090"/>
                            <a:pt x="12483131" y="28228"/>
                            <a:pt x="12481197" y="23565"/>
                          </a:cubicBezTo>
                          <a:cubicBezTo>
                            <a:pt x="12479264" y="18951"/>
                            <a:pt x="12476512" y="14834"/>
                            <a:pt x="12472939" y="11212"/>
                          </a:cubicBezTo>
                          <a:cubicBezTo>
                            <a:pt x="12469366" y="7690"/>
                            <a:pt x="12465246" y="4961"/>
                            <a:pt x="12460578" y="2977"/>
                          </a:cubicBezTo>
                          <a:cubicBezTo>
                            <a:pt x="12455911" y="1042"/>
                            <a:pt x="12451051" y="50"/>
                            <a:pt x="12446000" y="0"/>
                          </a:cubicBezTo>
                          <a:lnTo>
                            <a:pt x="38100" y="0"/>
                          </a:lnTo>
                          <a:cubicBezTo>
                            <a:pt x="33047" y="50"/>
                            <a:pt x="28187" y="993"/>
                            <a:pt x="23519" y="2927"/>
                          </a:cubicBezTo>
                          <a:cubicBezTo>
                            <a:pt x="18851" y="4961"/>
                            <a:pt x="14731" y="7690"/>
                            <a:pt x="11159" y="11212"/>
                          </a:cubicBezTo>
                          <a:cubicBezTo>
                            <a:pt x="7586" y="14834"/>
                            <a:pt x="4833" y="18951"/>
                            <a:pt x="2900" y="23565"/>
                          </a:cubicBezTo>
                          <a:cubicBezTo>
                            <a:pt x="966" y="28228"/>
                            <a:pt x="0" y="33090"/>
                            <a:pt x="0" y="38100"/>
                          </a:cubicBezTo>
                          <a:close/>
                          <a:moveTo>
                            <a:pt x="0" y="38100"/>
                          </a:moveTo>
                        </a:path>
                      </a:pathLst>
                    </a:custGeom>
                    <a:solidFill>
                      <a:srgbClr val="F5F2F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宋体" w:hAnsi="宋体" w:cs="宋体"/>
          <w:color w:val="000000"/>
          <w:spacing w:val="-20"/>
          <w:sz w:val="14"/>
          <w:szCs w:val="14"/>
        </w:rPr>
        <w:t>    .tx_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f  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AN_F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_E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X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TENDE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D</w:t>
      </w:r>
      <w:r>
        <w:rPr lang="zh-CN" sz="14" baseline="0" dirty="0">
          <w:jc w:val="left"/>
          <w:rFonts w:ascii="宋体" w:hAnsi="宋体" w:cs="宋体"/>
          <w:color w:val="000000"/>
          <w:spacing w:val="-49"/>
          <w:sz w:val="14"/>
          <w:szCs w:val="14"/>
        </w:rPr>
        <w:t>,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6"/>
          <w:sz w:val="14"/>
          <w:szCs w:val="14"/>
        </w:rPr>
        <w:t>    .tx_dlen  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8</w:t>
      </w:r>
      <w:r>
        <w:rPr lang="zh-CN" sz="14" baseline="0" dirty="0">
          <w:jc w:val="left"/>
          <w:rFonts w:ascii="宋体" w:hAnsi="宋体" w:cs="宋体"/>
          <w:color w:val="000000"/>
          <w:spacing w:val="-49"/>
          <w:sz w:val="14"/>
          <w:szCs w:val="14"/>
        </w:rPr>
        <w:t>,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7"/>
          <w:sz w:val="14"/>
          <w:szCs w:val="14"/>
        </w:rPr>
        <w:t>};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#define txCanIdEx (*((struct 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e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xCanIdIn</w:t>
      </w:r>
      <w:r>
        <w:rPr lang="zh-CN" sz="14" baseline="0" dirty="0">
          <w:jc w:val="left"/>
          <w:rFonts w:ascii="宋体" w:hAnsi="宋体" w:cs="宋体"/>
          <w:color w:val="000000"/>
          <w:spacing w:val="-20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o*&amp;(txMsg.tx_efid)))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"/>
          <w:sz w:val="14"/>
          <w:szCs w:val="14"/>
        </w:rPr>
        <w:t>#define rxCanIdEx (*((struct 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e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xCanIdIn</w:t>
      </w:r>
      <w:r>
        <w:rPr lang="zh-CN" sz="14" baseline="0" dirty="0">
          <w:jc w:val="left"/>
          <w:rFonts w:ascii="宋体" w:hAnsi="宋体" w:cs="宋体"/>
          <w:color w:val="000000"/>
          <w:spacing w:val="-20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o*&amp;(rxMsg.rx_efid))) //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id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结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构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int float_to_uint(float x, float x_min, float x_max, int bits){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    float span = x_max - x_min;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    float o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19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set = x_min;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    if(x &gt; x_max) 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x=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x_max;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0"/>
          <w:sz w:val="14"/>
          <w:szCs w:val="14"/>
        </w:rPr>
        <w:t>    else if(x &lt; x_min) 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x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= x_min;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eturn (int) ((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x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-o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19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set)*((float)((1&lt;&lt;bits)-1))/span);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}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can_t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x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d() can_message_transmit(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0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, &amp;txMsg)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#define can_r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x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d() can_message_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ecei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e(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0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, 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AN_FIFO1, &amp;rxMsg)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33" w:after="0" w:line="413" w:lineRule="exact"/>
        <w:ind w:left="920" w:right="6428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使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能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3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178" w:lineRule="exact"/>
        <w:ind w:left="987" w:right="6508" w:firstLine="0"/>
        <w:jc w:val="right"/>
      </w:pPr>
      <w:r/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oid motor_enable(uint8_t id, uint1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6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_t master_id)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178" w:lineRule="exact"/>
        <w:ind w:left="1067" w:right="0" w:firstLine="0"/>
      </w:pPr>
      <w:r>
        <w:drawing>
          <wp:anchor simplePos="0" relativeHeight="251658245" behindDoc="1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-198755</wp:posOffset>
            </wp:positionV>
            <wp:extent cx="5742685" cy="1589023"/>
            <wp:effectExtent l="0" t="0" r="0" b="0"/>
            <wp:wrapNone/>
            <wp:docPr id="362" name="Freeform 36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742685" cy="1589023"/>
                    </a:xfrm>
                    <a:custGeom>
                      <a:rect l="l" t="t" r="r" b="b"/>
                      <a:pathLst>
                        <a:path w="12484100" h="3454400">
                          <a:moveTo>
                            <a:pt x="0" y="38100"/>
                          </a:moveTo>
                          <a:lnTo>
                            <a:pt x="0" y="3416300"/>
                          </a:lnTo>
                          <a:cubicBezTo>
                            <a:pt x="0" y="3421410"/>
                            <a:pt x="966" y="3426272"/>
                            <a:pt x="2900" y="3430985"/>
                          </a:cubicBezTo>
                          <a:cubicBezTo>
                            <a:pt x="4833" y="3435648"/>
                            <a:pt x="7586" y="3439766"/>
                            <a:pt x="11159" y="3443288"/>
                          </a:cubicBezTo>
                          <a:cubicBezTo>
                            <a:pt x="14731" y="3446860"/>
                            <a:pt x="18851" y="3449588"/>
                            <a:pt x="23519" y="3451523"/>
                          </a:cubicBezTo>
                          <a:cubicBezTo>
                            <a:pt x="28187" y="3453458"/>
                            <a:pt x="33047" y="3454400"/>
                            <a:pt x="38100" y="3454400"/>
                          </a:cubicBezTo>
                          <a:lnTo>
                            <a:pt x="12446000" y="3454400"/>
                          </a:lnTo>
                          <a:cubicBezTo>
                            <a:pt x="12451051" y="3454400"/>
                            <a:pt x="12455911" y="3453458"/>
                            <a:pt x="12460578" y="3451523"/>
                          </a:cubicBezTo>
                          <a:cubicBezTo>
                            <a:pt x="12465246" y="3449588"/>
                            <a:pt x="12469366" y="3446860"/>
                            <a:pt x="12472939" y="3443288"/>
                          </a:cubicBezTo>
                          <a:cubicBezTo>
                            <a:pt x="12476512" y="3439766"/>
                            <a:pt x="12479264" y="3435648"/>
                            <a:pt x="12481197" y="3430985"/>
                          </a:cubicBezTo>
                          <a:cubicBezTo>
                            <a:pt x="12483131" y="3426272"/>
                            <a:pt x="12484099" y="3421410"/>
                            <a:pt x="12484100" y="3416300"/>
                          </a:cubicBezTo>
                          <a:lnTo>
                            <a:pt x="12484100" y="38100"/>
                          </a:lnTo>
                          <a:cubicBezTo>
                            <a:pt x="12484099" y="33090"/>
                            <a:pt x="12483131" y="28228"/>
                            <a:pt x="12481197" y="23515"/>
                          </a:cubicBezTo>
                          <a:cubicBezTo>
                            <a:pt x="12479264" y="18902"/>
                            <a:pt x="12476512" y="14784"/>
                            <a:pt x="12472939" y="11163"/>
                          </a:cubicBezTo>
                          <a:cubicBezTo>
                            <a:pt x="12469366" y="7640"/>
                            <a:pt x="12465246" y="4912"/>
                            <a:pt x="12460578" y="2977"/>
                          </a:cubicBezTo>
                          <a:cubicBezTo>
                            <a:pt x="12455911" y="993"/>
                            <a:pt x="12451051" y="0"/>
                            <a:pt x="12446000" y="0"/>
                          </a:cubicBezTo>
                          <a:lnTo>
                            <a:pt x="38100" y="0"/>
                          </a:lnTo>
                          <a:cubicBezTo>
                            <a:pt x="33047" y="0"/>
                            <a:pt x="28187" y="993"/>
                            <a:pt x="23519" y="2927"/>
                          </a:cubicBezTo>
                          <a:cubicBezTo>
                            <a:pt x="18851" y="4862"/>
                            <a:pt x="14731" y="7640"/>
                            <a:pt x="11159" y="11163"/>
                          </a:cubicBezTo>
                          <a:cubicBezTo>
                            <a:pt x="7586" y="14784"/>
                            <a:pt x="4833" y="18902"/>
                            <a:pt x="2900" y="23565"/>
                          </a:cubicBezTo>
                          <a:cubicBezTo>
                            <a:pt x="966" y="28228"/>
                            <a:pt x="0" y="33090"/>
                            <a:pt x="0" y="38100"/>
                          </a:cubicBezTo>
                          <a:close/>
                          <a:moveTo>
                            <a:pt x="0" y="38100"/>
                          </a:moveTo>
                        </a:path>
                      </a:pathLst>
                    </a:custGeom>
                    <a:solidFill>
                      <a:srgbClr val="F5F2F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220" w:lineRule="exact"/>
        <w:ind w:left="1067" w:right="6428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    txCanIdEx.mode  3;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    txCanIdEx.id = id;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    txCanIdEx.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es  0;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   txCanIdEx.data = master_id;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    txMsg.tx_dlen  8;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    txCanIdEx.data  0;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    can_t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x</w:t>
      </w:r>
      <w:r>
        <w:rPr lang="zh-CN" sz="14" baseline="0" dirty="0">
          <w:jc w:val="left"/>
          <w:rFonts w:ascii="宋体" w:hAnsi="宋体" w:cs="宋体"/>
          <w:color w:val="000000"/>
          <w:spacing w:val="-10"/>
          <w:sz w:val="14"/>
          <w:szCs w:val="14"/>
        </w:rPr>
        <w:t>d();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}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after="7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pacing w:val="-13"/>
          <w:sz w:val="18"/>
          <w:szCs w:val="18"/>
        </w:rPr>
        <w:t>1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178" w:lineRule="exact"/>
        <w:ind w:left="987" w:right="3073" w:firstLine="0"/>
        <w:jc w:val="right"/>
      </w:pPr>
      <w:r/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oid motor_cont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olmode(uint8_t id, float to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que, float MechPosition, float speed, float kp, float 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d)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>
        <w:drawing>
          <wp:anchor simplePos="0" relativeHeight="251658248" behindDoc="1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-197358</wp:posOffset>
            </wp:positionV>
            <wp:extent cx="5742685" cy="1764283"/>
            <wp:effectExtent l="0" t="0" r="0" b="0"/>
            <wp:wrapNone/>
            <wp:docPr id="363" name="Freeform 3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742685" cy="1764283"/>
                    </a:xfrm>
                    <a:custGeom>
                      <a:rect l="l" t="t" r="r" b="b"/>
                      <a:pathLst>
                        <a:path w="12484100" h="3835400">
                          <a:moveTo>
                            <a:pt x="0" y="0"/>
                          </a:moveTo>
                          <a:lnTo>
                            <a:pt x="0" y="3797300"/>
                          </a:lnTo>
                          <a:cubicBezTo>
                            <a:pt x="0" y="3802410"/>
                            <a:pt x="966" y="3807272"/>
                            <a:pt x="2900" y="3811985"/>
                          </a:cubicBezTo>
                          <a:cubicBezTo>
                            <a:pt x="4833" y="3816648"/>
                            <a:pt x="7586" y="3820766"/>
                            <a:pt x="11159" y="3824288"/>
                          </a:cubicBezTo>
                          <a:cubicBezTo>
                            <a:pt x="14731" y="3827860"/>
                            <a:pt x="18851" y="3830588"/>
                            <a:pt x="23519" y="3832523"/>
                          </a:cubicBezTo>
                          <a:cubicBezTo>
                            <a:pt x="28187" y="3834458"/>
                            <a:pt x="33047" y="3835400"/>
                            <a:pt x="38100" y="3835400"/>
                          </a:cubicBezTo>
                          <a:lnTo>
                            <a:pt x="12446000" y="3835400"/>
                          </a:lnTo>
                          <a:cubicBezTo>
                            <a:pt x="12451051" y="3835400"/>
                            <a:pt x="12455911" y="3834458"/>
                            <a:pt x="12460578" y="3832523"/>
                          </a:cubicBezTo>
                          <a:cubicBezTo>
                            <a:pt x="12465246" y="3830588"/>
                            <a:pt x="12469366" y="3827860"/>
                            <a:pt x="12472939" y="3824288"/>
                          </a:cubicBezTo>
                          <a:cubicBezTo>
                            <a:pt x="12476512" y="3820766"/>
                            <a:pt x="12479264" y="3816648"/>
                            <a:pt x="12481197" y="3811985"/>
                          </a:cubicBezTo>
                          <a:cubicBezTo>
                            <a:pt x="12483131" y="3807272"/>
                            <a:pt x="12484099" y="3802410"/>
                            <a:pt x="12484100" y="3797300"/>
                          </a:cubicBezTo>
                          <a:lnTo>
                            <a:pt x="12484100" y="0"/>
                          </a:lnTo>
                          <a:lnTo>
                            <a:pt x="0" y="0"/>
                          </a:lnTo>
                          <a:close/>
                          <a:moveTo>
                            <a:pt x="0" y="0"/>
                          </a:moveTo>
                        </a:path>
                      </a:pathLst>
                    </a:custGeom>
                    <a:solidFill>
                      <a:srgbClr val="F5F2F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    txCanIdEx.mode  1;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    txCanIdEx.id = id;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    txCanIdEx.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es  0;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    txCanIdEx.data = float_to_uint(to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que</w:t>
      </w:r>
      <w:r>
        <w:rPr lang="zh-CN" sz="14" baseline="0" dirty="0">
          <w:jc w:val="left"/>
          <w:rFonts w:ascii="宋体" w:hAnsi="宋体" w:cs="宋体"/>
          <w:color w:val="000000"/>
          <w:spacing w:val="-33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_MIN</w:t>
      </w:r>
      <w:r>
        <w:rPr lang="zh-CN" sz="14" baseline="0" dirty="0">
          <w:jc w:val="left"/>
          <w:rFonts w:ascii="宋体" w:hAnsi="宋体" w:cs="宋体"/>
          <w:color w:val="000000"/>
          <w:spacing w:val="-33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_MAX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31"/>
          <w:sz w:val="14"/>
          <w:szCs w:val="14"/>
        </w:rPr>
        <w:t>16;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6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9"/>
          <w:sz w:val="15"/>
          <w:szCs w:val="15"/>
        </w:rPr>
        <w:t>31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    txMsg.tx_dlen  8;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   txMsg.tx_data[0]=float_to_uint(MechPosition,P_MIN,P_MAX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27"/>
          <w:sz w:val="14"/>
          <w:szCs w:val="14"/>
        </w:rPr>
        <w:t>168;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>
        <w:drawing>
          <wp:anchor simplePos="0" relativeHeight="251658242" behindDoc="1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-524510</wp:posOffset>
            </wp:positionV>
            <wp:extent cx="5742685" cy="3178047"/>
            <wp:effectExtent l="0" t="0" r="0" b="0"/>
            <wp:wrapNone/>
            <wp:docPr id="364" name="Freeform 3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742685" cy="3178047"/>
                    </a:xfrm>
                    <a:custGeom>
                      <a:rect l="l" t="t" r="r" b="b"/>
                      <a:pathLst>
                        <a:path w="12484100" h="6908800">
                          <a:moveTo>
                            <a:pt x="0" y="38100"/>
                          </a:moveTo>
                          <a:lnTo>
                            <a:pt x="0" y="6908800"/>
                          </a:lnTo>
                          <a:lnTo>
                            <a:pt x="12484100" y="6908800"/>
                          </a:lnTo>
                          <a:lnTo>
                            <a:pt x="12484100" y="38100"/>
                          </a:lnTo>
                          <a:cubicBezTo>
                            <a:pt x="12484099" y="33090"/>
                            <a:pt x="12483131" y="28228"/>
                            <a:pt x="12481197" y="23565"/>
                          </a:cubicBezTo>
                          <a:cubicBezTo>
                            <a:pt x="12479264" y="18951"/>
                            <a:pt x="12476512" y="14834"/>
                            <a:pt x="12472939" y="11212"/>
                          </a:cubicBezTo>
                          <a:cubicBezTo>
                            <a:pt x="12469366" y="7690"/>
                            <a:pt x="12465246" y="4912"/>
                            <a:pt x="12460578" y="2977"/>
                          </a:cubicBezTo>
                          <a:cubicBezTo>
                            <a:pt x="12455911" y="1042"/>
                            <a:pt x="12451051" y="50"/>
                            <a:pt x="12446000" y="0"/>
                          </a:cubicBezTo>
                          <a:lnTo>
                            <a:pt x="38100" y="0"/>
                          </a:lnTo>
                          <a:cubicBezTo>
                            <a:pt x="33047" y="50"/>
                            <a:pt x="28187" y="993"/>
                            <a:pt x="23519" y="2927"/>
                          </a:cubicBezTo>
                          <a:cubicBezTo>
                            <a:pt x="18851" y="4912"/>
                            <a:pt x="14731" y="7690"/>
                            <a:pt x="11159" y="11212"/>
                          </a:cubicBezTo>
                          <a:cubicBezTo>
                            <a:pt x="7586" y="14834"/>
                            <a:pt x="4833" y="19001"/>
                            <a:pt x="2900" y="23615"/>
                          </a:cubicBezTo>
                          <a:cubicBezTo>
                            <a:pt x="966" y="28228"/>
                            <a:pt x="0" y="33090"/>
                            <a:pt x="0" y="38100"/>
                          </a:cubicBezTo>
                          <a:close/>
                          <a:moveTo>
                            <a:pt x="0" y="38100"/>
                          </a:moveTo>
                        </a:path>
                      </a:pathLst>
                    </a:custGeom>
                    <a:solidFill>
                      <a:srgbClr val="F5F2F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   txMsg.tx_data[1]=float_to_uint(MechPosition,P_MIN,P_MAX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31"/>
          <w:sz w:val="14"/>
          <w:szCs w:val="14"/>
        </w:rPr>
        <w:t>16;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   txMsg.tx_data[2]=float_to_uint(speed,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_MIN,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_MAX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27"/>
          <w:sz w:val="14"/>
          <w:szCs w:val="14"/>
        </w:rPr>
        <w:t>168;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"/>
          <w:sz w:val="14"/>
          <w:szCs w:val="14"/>
        </w:rPr>
        <w:t>    txMsg.tx_data[3]=float_to_uint(speed,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_MIN,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_MAX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31"/>
          <w:sz w:val="14"/>
          <w:szCs w:val="14"/>
        </w:rPr>
        <w:t>16;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   txMsg.tx_data[4]=float_to_uint(kp,KP_MIN,KP_MAX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27"/>
          <w:sz w:val="14"/>
          <w:szCs w:val="14"/>
        </w:rPr>
        <w:t>168;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   txMsg.tx_data[5]=float_to_uint(kp,KP_MIN,KP_MAX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31"/>
          <w:sz w:val="14"/>
          <w:szCs w:val="14"/>
        </w:rPr>
        <w:t>16;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    txMsg.tx_data[6]=float_to_uint(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d,K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D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_MIN,K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D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_MAX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27"/>
          <w:sz w:val="14"/>
          <w:szCs w:val="14"/>
        </w:rPr>
        <w:t>168;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    txMsg.tx_data[7]=float_to_uint(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d,K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D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_MIN,K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D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_MAX</w:t>
      </w:r>
      <w:r>
        <w:rPr lang="zh-CN" sz="14" baseline="0" dirty="0">
          <w:jc w:val="left"/>
          <w:rFonts w:ascii="宋体" w:hAnsi="宋体" w:cs="宋体"/>
          <w:color w:val="000000"/>
          <w:spacing w:val="-41"/>
          <w:sz w:val="14"/>
          <w:szCs w:val="14"/>
        </w:rPr>
        <w:t>,</w:t>
      </w:r>
      <w:r>
        <w:rPr lang="zh-CN" sz="14" baseline="0" dirty="0">
          <w:jc w:val="left"/>
          <w:rFonts w:ascii="宋体" w:hAnsi="宋体" w:cs="宋体"/>
          <w:color w:val="000000"/>
          <w:spacing w:val="-31"/>
          <w:sz w:val="14"/>
          <w:szCs w:val="14"/>
        </w:rPr>
        <w:t>16;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    can_t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x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d();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}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after="7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停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4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178" w:lineRule="exact"/>
        <w:ind w:left="987" w:right="6619" w:firstLine="0"/>
        <w:jc w:val="right"/>
      </w:pPr>
      <w:r/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oid motor_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eset(uint8_t id, uint1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6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_t master_id)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>
        <w:drawing>
          <wp:anchor simplePos="0" relativeHeight="251658245" behindDoc="1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-477139</wp:posOffset>
            </wp:positionV>
            <wp:extent cx="5742685" cy="3692143"/>
            <wp:effectExtent l="0" t="0" r="0" b="0"/>
            <wp:wrapNone/>
            <wp:docPr id="365" name="Freeform 3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742685" cy="3692143"/>
                    </a:xfrm>
                    <a:custGeom>
                      <a:rect l="l" t="t" r="r" b="b"/>
                      <a:pathLst>
                        <a:path w="12484100" h="8026400">
                          <a:moveTo>
                            <a:pt x="0" y="38100"/>
                          </a:moveTo>
                          <a:lnTo>
                            <a:pt x="0" y="7988300"/>
                          </a:lnTo>
                          <a:cubicBezTo>
                            <a:pt x="0" y="7993410"/>
                            <a:pt x="966" y="7998322"/>
                            <a:pt x="2900" y="8002985"/>
                          </a:cubicBezTo>
                          <a:cubicBezTo>
                            <a:pt x="4833" y="8007599"/>
                            <a:pt x="7586" y="8011716"/>
                            <a:pt x="11159" y="8015238"/>
                          </a:cubicBezTo>
                          <a:cubicBezTo>
                            <a:pt x="14731" y="8018860"/>
                            <a:pt x="18851" y="8021588"/>
                            <a:pt x="23519" y="8023523"/>
                          </a:cubicBezTo>
                          <a:cubicBezTo>
                            <a:pt x="28187" y="8025458"/>
                            <a:pt x="33047" y="8026400"/>
                            <a:pt x="38100" y="8026400"/>
                          </a:cubicBezTo>
                          <a:lnTo>
                            <a:pt x="12446000" y="8026400"/>
                          </a:lnTo>
                          <a:cubicBezTo>
                            <a:pt x="12451051" y="8026400"/>
                            <a:pt x="12455911" y="8025458"/>
                            <a:pt x="12460578" y="8023523"/>
                          </a:cubicBezTo>
                          <a:cubicBezTo>
                            <a:pt x="12465246" y="8021588"/>
                            <a:pt x="12469366" y="8018860"/>
                            <a:pt x="12472939" y="8015238"/>
                          </a:cubicBezTo>
                          <a:cubicBezTo>
                            <a:pt x="12476512" y="8011716"/>
                            <a:pt x="12479264" y="8007599"/>
                            <a:pt x="12481197" y="8002935"/>
                          </a:cubicBezTo>
                          <a:cubicBezTo>
                            <a:pt x="12483131" y="7998322"/>
                            <a:pt x="12484099" y="7993410"/>
                            <a:pt x="12484100" y="7988300"/>
                          </a:cubicBezTo>
                          <a:lnTo>
                            <a:pt x="12484100" y="38100"/>
                          </a:lnTo>
                          <a:cubicBezTo>
                            <a:pt x="12484099" y="33090"/>
                            <a:pt x="12483131" y="28228"/>
                            <a:pt x="12481197" y="23515"/>
                          </a:cubicBezTo>
                          <a:cubicBezTo>
                            <a:pt x="12479264" y="18902"/>
                            <a:pt x="12476512" y="14784"/>
                            <a:pt x="12472939" y="11163"/>
                          </a:cubicBezTo>
                          <a:cubicBezTo>
                            <a:pt x="12469366" y="7640"/>
                            <a:pt x="12465246" y="4912"/>
                            <a:pt x="12460578" y="2977"/>
                          </a:cubicBezTo>
                          <a:cubicBezTo>
                            <a:pt x="12455911" y="1042"/>
                            <a:pt x="12451051" y="50"/>
                            <a:pt x="12446000" y="0"/>
                          </a:cubicBezTo>
                          <a:lnTo>
                            <a:pt x="38100" y="0"/>
                          </a:lnTo>
                          <a:cubicBezTo>
                            <a:pt x="33047" y="50"/>
                            <a:pt x="28187" y="1042"/>
                            <a:pt x="23519" y="2977"/>
                          </a:cubicBezTo>
                          <a:cubicBezTo>
                            <a:pt x="18851" y="4912"/>
                            <a:pt x="14731" y="7640"/>
                            <a:pt x="11159" y="11163"/>
                          </a:cubicBezTo>
                          <a:cubicBezTo>
                            <a:pt x="7586" y="14784"/>
                            <a:pt x="4833" y="18902"/>
                            <a:pt x="2900" y="23565"/>
                          </a:cubicBezTo>
                          <a:cubicBezTo>
                            <a:pt x="966" y="28228"/>
                            <a:pt x="0" y="33090"/>
                            <a:pt x="0" y="38100"/>
                          </a:cubicBezTo>
                          <a:close/>
                          <a:moveTo>
                            <a:pt x="0" y="38100"/>
                          </a:moveTo>
                        </a:path>
                      </a:pathLst>
                    </a:custGeom>
                    <a:solidFill>
                      <a:srgbClr val="F5F2F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    txCanIdEx.mode  4;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    txCanIdEx.id = id;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    txCanIdEx.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es  0;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    txCanIdEx.data = master_id;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    txMsg.tx_dlen  8;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</w:t>
      </w:r>
      <w:r>
        <w:rPr lang="zh-CN" sz="14" baseline="0" dirty="0">
          <w:jc w:val="left"/>
          <w:rFonts w:ascii="宋体" w:hAnsi="宋体" w:cs="宋体"/>
          <w:color w:val="000000"/>
          <w:spacing w:val="-20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or(uint8_t i=0;i&lt;8;i++)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        txMsg.tx_data[i]=0;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}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    can_t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x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d();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}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after="7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写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⼊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命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18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换</w:t>
      </w:r>
      <w:r>
        <w:rPr lang="zh-CN" sz="18" baseline="0" dirty="0">
          <w:jc w:val="left"/>
          <w:rFonts w:ascii="Arial" w:hAnsi="Arial" w:cs="Arial"/>
          <w:b/>
          <w:bCs/>
          <w:color w:val="000000"/>
          <w:spacing w:val="-15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uint8_t runmode;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>
        <w:drawing>
          <wp:anchor simplePos="0" relativeHeight="251658248" behindDoc="1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-196723</wp:posOffset>
            </wp:positionV>
            <wp:extent cx="5742685" cy="1390395"/>
            <wp:effectExtent l="0" t="0" r="0" b="0"/>
            <wp:wrapNone/>
            <wp:docPr id="366" name="Freeform 3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742685" cy="1390395"/>
                    </a:xfrm>
                    <a:custGeom>
                      <a:rect l="l" t="t" r="r" b="b"/>
                      <a:pathLst>
                        <a:path w="12484100" h="3022600">
                          <a:moveTo>
                            <a:pt x="0" y="0"/>
                          </a:moveTo>
                          <a:lnTo>
                            <a:pt x="0" y="2984500"/>
                          </a:lnTo>
                          <a:cubicBezTo>
                            <a:pt x="0" y="2989610"/>
                            <a:pt x="966" y="2994472"/>
                            <a:pt x="2900" y="2999185"/>
                          </a:cubicBezTo>
                          <a:cubicBezTo>
                            <a:pt x="4833" y="3003848"/>
                            <a:pt x="7586" y="3007966"/>
                            <a:pt x="11159" y="3011488"/>
                          </a:cubicBezTo>
                          <a:cubicBezTo>
                            <a:pt x="14731" y="3015060"/>
                            <a:pt x="18851" y="3017788"/>
                            <a:pt x="23519" y="3019723"/>
                          </a:cubicBezTo>
                          <a:cubicBezTo>
                            <a:pt x="28187" y="3021658"/>
                            <a:pt x="33047" y="3022600"/>
                            <a:pt x="38100" y="3022600"/>
                          </a:cubicBezTo>
                          <a:lnTo>
                            <a:pt x="12446000" y="3022600"/>
                          </a:lnTo>
                          <a:cubicBezTo>
                            <a:pt x="12451051" y="3022600"/>
                            <a:pt x="12455911" y="3021658"/>
                            <a:pt x="12460578" y="3019723"/>
                          </a:cubicBezTo>
                          <a:cubicBezTo>
                            <a:pt x="12465246" y="3017788"/>
                            <a:pt x="12469366" y="3015060"/>
                            <a:pt x="12472939" y="3011488"/>
                          </a:cubicBezTo>
                          <a:cubicBezTo>
                            <a:pt x="12476512" y="3007966"/>
                            <a:pt x="12479264" y="3003848"/>
                            <a:pt x="12481197" y="2999185"/>
                          </a:cubicBezTo>
                          <a:cubicBezTo>
                            <a:pt x="12483131" y="2994472"/>
                            <a:pt x="12484099" y="2989610"/>
                            <a:pt x="12484100" y="2984500"/>
                          </a:cubicBezTo>
                          <a:lnTo>
                            <a:pt x="12484100" y="0"/>
                          </a:lnTo>
                          <a:lnTo>
                            <a:pt x="0" y="0"/>
                          </a:lnTo>
                          <a:close/>
                          <a:moveTo>
                            <a:pt x="0" y="0"/>
                          </a:moveTo>
                        </a:path>
                      </a:pathLst>
                    </a:custGeom>
                    <a:solidFill>
                      <a:srgbClr val="F5F2F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uint1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6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_t ind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e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x;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oid motor_modechange(uint8_t id, uint1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6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_t master_id)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    txCanIdEx.mode  0x12;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1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5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32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    txCanIdEx.id = id;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    txCanIdEx.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es  0;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>
        <w:drawing>
          <wp:anchor simplePos="0" relativeHeight="251658242" behindDoc="1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-524510</wp:posOffset>
            </wp:positionV>
            <wp:extent cx="5742685" cy="3458463"/>
            <wp:effectExtent l="0" t="0" r="0" b="0"/>
            <wp:wrapNone/>
            <wp:docPr id="367" name="Freeform 36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742685" cy="3458463"/>
                    </a:xfrm>
                    <a:custGeom>
                      <a:rect l="l" t="t" r="r" b="b"/>
                      <a:pathLst>
                        <a:path w="12484100" h="7518400">
                          <a:moveTo>
                            <a:pt x="0" y="38100"/>
                          </a:moveTo>
                          <a:lnTo>
                            <a:pt x="0" y="7518400"/>
                          </a:lnTo>
                          <a:lnTo>
                            <a:pt x="12484100" y="7518400"/>
                          </a:lnTo>
                          <a:lnTo>
                            <a:pt x="12484100" y="38100"/>
                          </a:lnTo>
                          <a:cubicBezTo>
                            <a:pt x="12484099" y="33090"/>
                            <a:pt x="12483131" y="28228"/>
                            <a:pt x="12481197" y="23565"/>
                          </a:cubicBezTo>
                          <a:cubicBezTo>
                            <a:pt x="12479264" y="18852"/>
                            <a:pt x="12476512" y="14734"/>
                            <a:pt x="12472939" y="11163"/>
                          </a:cubicBezTo>
                          <a:cubicBezTo>
                            <a:pt x="12469366" y="7640"/>
                            <a:pt x="12465246" y="4912"/>
                            <a:pt x="12460578" y="2977"/>
                          </a:cubicBezTo>
                          <a:cubicBezTo>
                            <a:pt x="12455911" y="1042"/>
                            <a:pt x="12451051" y="50"/>
                            <a:pt x="12446000" y="0"/>
                          </a:cubicBezTo>
                          <a:lnTo>
                            <a:pt x="38100" y="0"/>
                          </a:lnTo>
                          <a:cubicBezTo>
                            <a:pt x="33047" y="50"/>
                            <a:pt x="28187" y="993"/>
                            <a:pt x="23519" y="2927"/>
                          </a:cubicBezTo>
                          <a:cubicBezTo>
                            <a:pt x="18851" y="4862"/>
                            <a:pt x="14731" y="7640"/>
                            <a:pt x="11159" y="11163"/>
                          </a:cubicBezTo>
                          <a:cubicBezTo>
                            <a:pt x="7586" y="14734"/>
                            <a:pt x="4833" y="18852"/>
                            <a:pt x="2900" y="23565"/>
                          </a:cubicBezTo>
                          <a:cubicBezTo>
                            <a:pt x="966" y="28228"/>
                            <a:pt x="0" y="33090"/>
                            <a:pt x="0" y="38100"/>
                          </a:cubicBezTo>
                          <a:close/>
                          <a:moveTo>
                            <a:pt x="0" y="38100"/>
                          </a:moveTo>
                        </a:path>
                      </a:pathLst>
                    </a:custGeom>
                    <a:solidFill>
                      <a:srgbClr val="F5F2F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    txCanIdEx.data = master_id;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    txMsg.tx_dlen  8;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</w:t>
      </w:r>
      <w:r>
        <w:rPr lang="zh-CN" sz="14" baseline="0" dirty="0">
          <w:jc w:val="left"/>
          <w:rFonts w:ascii="宋体" w:hAnsi="宋体" w:cs="宋体"/>
          <w:color w:val="000000"/>
          <w:spacing w:val="-20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or(uint8_t i=0;i&lt;8;i++)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        txMsg.tx_data[i]=0;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}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   memc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p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y(&amp;txMsg.tx_data[0],&amp;ind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e</w:t>
      </w:r>
      <w:r>
        <w:rPr lang="zh-CN" sz="14" baseline="0" dirty="0">
          <w:jc w:val="left"/>
          <w:rFonts w:ascii="宋体" w:hAnsi="宋体" w:cs="宋体"/>
          <w:color w:val="000000"/>
          <w:spacing w:val="-26"/>
          <w:sz w:val="14"/>
          <w:szCs w:val="14"/>
        </w:rPr>
        <w:t>x,2;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   memc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p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y(&amp;txMsg.tx_data[4],&amp;runmode, 1;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    can_t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x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d();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}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after="7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写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⼊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命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型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18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写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⼊</w:t>
      </w:r>
      <w:r>
        <w:rPr lang="zh-CN" sz="18" baseline="0" dirty="0">
          <w:jc w:val="left"/>
          <w:rFonts w:ascii="Arial" w:hAnsi="Arial" w:cs="Arial"/>
          <w:b/>
          <w:bCs/>
          <w:color w:val="000000"/>
          <w:spacing w:val="-15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0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uint1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6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_t ind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e</w:t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x;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float 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16"/>
          <w:sz w:val="14"/>
          <w:szCs w:val="14"/>
        </w:rPr>
        <w:t>ef;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oid motor_write(uint8_t id, uint1</w:t>
      </w:r>
      <w:r>
        <w:rPr lang="zh-CN" sz="14" baseline="0" dirty="0">
          <w:jc w:val="left"/>
          <w:rFonts w:ascii="宋体" w:hAnsi="宋体" w:cs="宋体"/>
          <w:color w:val="000000"/>
          <w:spacing w:val="-7"/>
          <w:sz w:val="14"/>
          <w:szCs w:val="14"/>
        </w:rPr>
        <w:t>6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_t master_id)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>
        <w:drawing>
          <wp:anchor simplePos="0" relativeHeight="251658245" behindDoc="1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-757555</wp:posOffset>
            </wp:positionV>
            <wp:extent cx="5742685" cy="4813807"/>
            <wp:effectExtent l="0" t="0" r="0" b="0"/>
            <wp:wrapNone/>
            <wp:docPr id="368" name="Freeform 36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742685" cy="4813807"/>
                    </a:xfrm>
                    <a:custGeom>
                      <a:rect l="l" t="t" r="r" b="b"/>
                      <a:pathLst>
                        <a:path w="12484100" h="10464800">
                          <a:moveTo>
                            <a:pt x="0" y="38100"/>
                          </a:moveTo>
                          <a:lnTo>
                            <a:pt x="0" y="10426700"/>
                          </a:lnTo>
                          <a:cubicBezTo>
                            <a:pt x="0" y="10431810"/>
                            <a:pt x="966" y="10436722"/>
                            <a:pt x="2900" y="10441385"/>
                          </a:cubicBezTo>
                          <a:cubicBezTo>
                            <a:pt x="4833" y="10446048"/>
                            <a:pt x="7586" y="10450166"/>
                            <a:pt x="11159" y="10453688"/>
                          </a:cubicBezTo>
                          <a:cubicBezTo>
                            <a:pt x="14731" y="10457309"/>
                            <a:pt x="18851" y="10460038"/>
                            <a:pt x="23519" y="10461973"/>
                          </a:cubicBezTo>
                          <a:cubicBezTo>
                            <a:pt x="28187" y="10463858"/>
                            <a:pt x="33047" y="10464800"/>
                            <a:pt x="38100" y="10464800"/>
                          </a:cubicBezTo>
                          <a:lnTo>
                            <a:pt x="12446000" y="10464800"/>
                          </a:lnTo>
                          <a:cubicBezTo>
                            <a:pt x="12451051" y="10464800"/>
                            <a:pt x="12455911" y="10463858"/>
                            <a:pt x="12460578" y="10461973"/>
                          </a:cubicBezTo>
                          <a:cubicBezTo>
                            <a:pt x="12465246" y="10460038"/>
                            <a:pt x="12469366" y="10457309"/>
                            <a:pt x="12472939" y="10453688"/>
                          </a:cubicBezTo>
                          <a:cubicBezTo>
                            <a:pt x="12476512" y="10450166"/>
                            <a:pt x="12479264" y="10446048"/>
                            <a:pt x="12481197" y="10441385"/>
                          </a:cubicBezTo>
                          <a:cubicBezTo>
                            <a:pt x="12483131" y="10436722"/>
                            <a:pt x="12484099" y="10431810"/>
                            <a:pt x="12484100" y="10426700"/>
                          </a:cubicBezTo>
                          <a:lnTo>
                            <a:pt x="12484100" y="38100"/>
                          </a:lnTo>
                          <a:cubicBezTo>
                            <a:pt x="12484099" y="33090"/>
                            <a:pt x="12483131" y="28278"/>
                            <a:pt x="12481197" y="23565"/>
                          </a:cubicBezTo>
                          <a:cubicBezTo>
                            <a:pt x="12479264" y="18902"/>
                            <a:pt x="12476512" y="14784"/>
                            <a:pt x="12472939" y="11212"/>
                          </a:cubicBezTo>
                          <a:cubicBezTo>
                            <a:pt x="12469366" y="7690"/>
                            <a:pt x="12465246" y="4912"/>
                            <a:pt x="12460578" y="2977"/>
                          </a:cubicBezTo>
                          <a:cubicBezTo>
                            <a:pt x="12455911" y="1042"/>
                            <a:pt x="12451051" y="50"/>
                            <a:pt x="12446000" y="0"/>
                          </a:cubicBezTo>
                          <a:lnTo>
                            <a:pt x="38100" y="0"/>
                          </a:lnTo>
                          <a:cubicBezTo>
                            <a:pt x="33047" y="50"/>
                            <a:pt x="28187" y="1042"/>
                            <a:pt x="23519" y="2977"/>
                          </a:cubicBezTo>
                          <a:cubicBezTo>
                            <a:pt x="18851" y="4912"/>
                            <a:pt x="14731" y="7690"/>
                            <a:pt x="11159" y="11212"/>
                          </a:cubicBezTo>
                          <a:cubicBezTo>
                            <a:pt x="7586" y="14784"/>
                            <a:pt x="4833" y="18902"/>
                            <a:pt x="2900" y="23565"/>
                          </a:cubicBezTo>
                          <a:cubicBezTo>
                            <a:pt x="966" y="28278"/>
                            <a:pt x="0" y="33090"/>
                            <a:pt x="0" y="38100"/>
                          </a:cubicBezTo>
                          <a:close/>
                          <a:moveTo>
                            <a:pt x="0" y="38100"/>
                          </a:moveTo>
                        </a:path>
                      </a:pathLst>
                    </a:custGeom>
                    <a:solidFill>
                      <a:srgbClr val="F5F2F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    txCanIdEx.mode  0x12;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    txCanIdEx.id = id;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    txCanIdEx.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es  0;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    txCanIdEx.data = master_id;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    txMsg.tx_dlen  8;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</w:t>
      </w:r>
      <w:r>
        <w:rPr lang="zh-CN" sz="14" baseline="0" dirty="0">
          <w:jc w:val="left"/>
          <w:rFonts w:ascii="宋体" w:hAnsi="宋体" w:cs="宋体"/>
          <w:color w:val="000000"/>
          <w:spacing w:val="-20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or(uint8_t i=0;i&lt;8;i++)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{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        txMsg.tx_data[i]=0;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}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   memc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p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y(&amp;txMsg.tx_data[0],&amp;ind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e</w:t>
      </w:r>
      <w:r>
        <w:rPr lang="zh-CN" sz="14" baseline="0" dirty="0">
          <w:jc w:val="left"/>
          <w:rFonts w:ascii="宋体" w:hAnsi="宋体" w:cs="宋体"/>
          <w:color w:val="000000"/>
          <w:spacing w:val="-26"/>
          <w:sz w:val="14"/>
          <w:szCs w:val="14"/>
        </w:rPr>
        <w:t>x,2;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   memc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p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y(&amp;txMsg.tx_data[4],&amp;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</w:t>
      </w:r>
      <w:r>
        <w:rPr lang="zh-CN" sz="14" baseline="0" dirty="0">
          <w:jc w:val="left"/>
          <w:rFonts w:ascii="宋体" w:hAnsi="宋体" w:cs="宋体"/>
          <w:color w:val="000000"/>
          <w:spacing w:val="-24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34"/>
          <w:sz w:val="14"/>
          <w:szCs w:val="14"/>
        </w:rPr>
        <w:t>,4;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3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    can_t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x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d();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4" w:after="0" w:line="178" w:lineRule="exact"/>
        <w:ind w:left="1067" w:right="0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}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pacing w:val="-15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2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4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33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1890014</wp:posOffset>
            </wp:positionH>
            <wp:positionV relativeFrom="paragraph">
              <wp:posOffset>-173584</wp:posOffset>
            </wp:positionV>
            <wp:extent cx="3791458" cy="1717548"/>
            <wp:effectExtent l="0" t="0" r="0" b="0"/>
            <wp:wrapNone/>
            <wp:docPr id="369" name="Picture 36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>
                      <a:picLocks noChangeAspect="0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1458" cy="1717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94" w:lineRule="exact"/>
        <w:ind w:left="920" w:right="875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0" w:after="0" w:line="153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5" w:after="0" w:line="220" w:lineRule="exact"/>
        <w:ind w:left="920" w:right="875" w:firstLine="0"/>
      </w:pP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0"/>
          <w:sz w:val="14"/>
          <w:szCs w:val="14"/>
        </w:rPr>
        <w:t>t_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ef=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d*(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_se</w:t>
      </w:r>
      <w:r>
        <w:rPr lang="zh-CN" sz="14" baseline="0" dirty="0">
          <w:jc w:val="left"/>
          <w:rFonts w:ascii="宋体" w:hAnsi="宋体" w:cs="宋体"/>
          <w:color w:val="000000"/>
          <w:spacing w:val="-25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-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_actual)+Kp*(p_se</w:t>
      </w:r>
      <w:r>
        <w:rPr lang="zh-CN" sz="14" baseline="0" dirty="0">
          <w:jc w:val="left"/>
          <w:rFonts w:ascii="宋体" w:hAnsi="宋体" w:cs="宋体"/>
          <w:color w:val="000000"/>
          <w:spacing w:val="-25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-p_actual)+t_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26"/>
          <w:sz w:val="14"/>
          <w:szCs w:val="14"/>
        </w:rPr>
        <w:t>f  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ef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算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期望</w:t>
      </w:r>
      <w:r>
        <w:rPr lang="zh-CN" sz="14" baseline="0" dirty="0">
          <w:jc w:val="left"/>
          <w:rFonts w:ascii="宋体" w:hAnsi="宋体" w:cs="宋体"/>
          <w:color w:val="000000"/>
          <w:spacing w:val="-8"/>
          <w:sz w:val="14"/>
          <w:szCs w:val="14"/>
        </w:rPr>
        <w:t>iq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输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出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4" w:after="0" w:line="257" w:lineRule="exact"/>
        <w:ind w:left="920" w:right="875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单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t_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16"/>
          <w:sz w:val="14"/>
          <w:szCs w:val="14"/>
        </w:rPr>
        <w:t>f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_set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p_set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Kp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会以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1rad/s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调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t_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16"/>
          <w:sz w:val="14"/>
          <w:szCs w:val="14"/>
        </w:rPr>
        <w:t>f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_set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p_set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Kp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⼀个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着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变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防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   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t_</w:t>
      </w:r>
      <w:r>
        <w:rPr lang="zh-CN" sz="14" baseline="0" dirty="0">
          <w:jc w:val="left"/>
          <w:rFonts w:ascii="宋体" w:hAnsi="宋体" w:cs="宋体"/>
          <w:color w:val="000000"/>
          <w:spacing w:val="-22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16"/>
          <w:sz w:val="14"/>
          <w:szCs w:val="14"/>
        </w:rPr>
        <w:t>f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pacing w:val="-12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_set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p_set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Kp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外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kp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k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摇摆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流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677" behindDoc="0" locked="0" layoutInCell="1" allowOverlap="1">
            <wp:simplePos x="0" y="0"/>
            <wp:positionH relativeFrom="page">
              <wp:posOffset>1890014</wp:posOffset>
            </wp:positionH>
            <wp:positionV relativeFrom="paragraph">
              <wp:posOffset>-195183</wp:posOffset>
            </wp:positionV>
            <wp:extent cx="3791458" cy="1752600"/>
            <wp:effectExtent l="0" t="0" r="0" b="0"/>
            <wp:wrapNone/>
            <wp:docPr id="370" name="Picture 37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>
                      <a:picLocks noChangeAspect="0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1458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877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runmode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 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令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 iq_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ef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速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度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777" behindDoc="0" locked="0" layoutInCell="1" allowOverlap="1">
            <wp:simplePos x="0" y="0"/>
            <wp:positionH relativeFrom="page">
              <wp:posOffset>1720595</wp:posOffset>
            </wp:positionH>
            <wp:positionV relativeFrom="paragraph">
              <wp:posOffset>-195175</wp:posOffset>
            </wp:positionV>
            <wp:extent cx="4130294" cy="1326133"/>
            <wp:effectExtent l="0" t="0" r="0" b="0"/>
            <wp:wrapNone/>
            <wp:docPr id="371" name="Picture 37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>
                      <a:picLocks noChangeAspect="0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0294" cy="1326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5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878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runmode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 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令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 limit_cur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spd_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ef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宋体" w:hAnsi="宋体" w:cs="宋体"/>
          <w:color w:val="000000"/>
          <w:spacing w:val="-49"/>
          <w:sz w:val="18"/>
          <w:szCs w:val="18"/>
        </w:rPr>
        <w:t> 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CSP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9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0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34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1720595</wp:posOffset>
            </wp:positionH>
            <wp:positionV relativeFrom="paragraph">
              <wp:posOffset>1651</wp:posOffset>
            </wp:positionV>
            <wp:extent cx="4130294" cy="829563"/>
            <wp:effectExtent l="0" t="0" r="0" b="0"/>
            <wp:wrapNone/>
            <wp:docPr id="372" name="Picture 37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>
                      <a:picLocks noChangeAspect="0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0294" cy="829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1076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runmode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 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令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 limit_spd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 loc_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ef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宋体" w:hAnsi="宋体" w:cs="宋体"/>
          <w:color w:val="000000"/>
          <w:spacing w:val="-49"/>
          <w:sz w:val="18"/>
          <w:szCs w:val="18"/>
        </w:rPr>
        <w:t> 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PP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8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-209549</wp:posOffset>
            </wp:positionV>
            <wp:extent cx="5742686" cy="1074927"/>
            <wp:effectExtent l="0" t="0" r="0" b="0"/>
            <wp:wrapNone/>
            <wp:docPr id="373" name="Picture 37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>
                      <a:picLocks noChangeAspect="0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2686" cy="1074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45" w:lineRule="exact"/>
        <w:ind w:left="920" w:right="883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runmode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1 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29"/>
          <w:sz w:val="14"/>
          <w:szCs w:val="14"/>
        </w:rPr>
        <w:t> 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el_max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 acc_set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--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&gt;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18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6"/>
          <w:sz w:val="14"/>
          <w:szCs w:val="14"/>
        </w:rPr>
        <w:t> loc_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ef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该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⽀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持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程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想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急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程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el_max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会以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划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b/>
          <w:bCs/>
          <w:color w:val="000000"/>
          <w:sz w:val="14"/>
          <w:szCs w:val="14"/>
        </w:rPr>
        <w:t>⽌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停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478" w:lineRule="exact"/>
        <w:ind w:left="920" w:right="883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类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型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4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22" baseline="0" dirty="0">
          <w:jc w:val="left"/>
          <w:rFonts w:ascii="宋体" w:hAnsi="宋体" w:cs="宋体"/>
          <w:color w:val="000000"/>
          <w:spacing w:val="-3"/>
          <w:sz w:val="22"/>
          <w:szCs w:val="22"/>
        </w:rPr>
        <w:t>Canopen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通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信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协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议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类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型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说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明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态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说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明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6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35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52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-1049885</wp:posOffset>
            </wp:positionV>
            <wp:extent cx="4141977" cy="5433060"/>
            <wp:effectExtent l="0" t="0" r="0" b="0"/>
            <wp:wrapNone/>
            <wp:docPr id="374" name="Picture 37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>
                      <a:picLocks noChangeAspect="0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7" cy="543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6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920" w:right="973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SWI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CH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_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ON_DISABLED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cont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ol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w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6040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7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、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OPER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TION_ENABLE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直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OPER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TION_ENABLE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OPER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TION_ENABLE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正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cont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ol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w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6040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SWI</w:t>
      </w:r>
      <w:r>
        <w:rPr lang="zh-CN" sz="14" baseline="0" dirty="0">
          <w:jc w:val="left"/>
          <w:rFonts w:ascii="宋体" w:hAnsi="宋体" w:cs="宋体"/>
          <w:color w:val="000000"/>
          <w:spacing w:val="-5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CH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_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ON_DISABLED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浪涌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压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中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cont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ol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w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6040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pacing w:val="-14"/>
          <w:sz w:val="14"/>
          <w:szCs w:val="14"/>
        </w:rPr>
        <w:t>F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U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L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cont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ol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w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6040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误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请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进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OPER</w:t>
      </w:r>
      <w:r>
        <w:rPr lang="zh-CN" sz="14" baseline="0" dirty="0">
          <w:jc w:val="left"/>
          <w:rFonts w:ascii="宋体" w:hAnsi="宋体" w:cs="宋体"/>
          <w:color w:val="000000"/>
          <w:spacing w:val="-13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TION_ENABLE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相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态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925" w:type="dxa"/>
        <w:tblLook w:val="04A0" w:firstRow="1" w:lastRow="0" w:firstColumn="1" w:lastColumn="0" w:noHBand="0" w:noVBand="1"/>
      </w:tblPr>
      <w:tblGrid>
        <w:gridCol w:w="1278"/>
        <w:gridCol w:w="1858"/>
        <w:gridCol w:w="1269"/>
        <w:gridCol w:w="1260"/>
        <w:gridCol w:w="1278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67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索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引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67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67" w:line="240" w:lineRule="auto"/>
              <w:ind w:left="68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属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67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0" w:after="67" w:line="240" w:lineRule="auto"/>
              <w:ind w:left="77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5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0" w:lineRule="auto"/>
              <w:ind w:left="7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603F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0" w:lineRule="auto"/>
              <w:ind w:left="65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Er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or_code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0" w:lineRule="auto"/>
              <w:ind w:left="68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0" w:lineRule="auto"/>
              <w:ind w:left="69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0" w:lineRule="auto"/>
              <w:ind w:left="77" w:right="0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00" w:lineRule="exact"/>
              <w:ind w:left="7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00" w:lineRule="exact"/>
              <w:ind w:left="65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Status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w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00" w:lineRule="exact"/>
              <w:ind w:left="68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00" w:lineRule="exact"/>
              <w:ind w:left="69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00" w:lineRule="exact"/>
              <w:ind w:left="77" w:right="0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00" w:lineRule="exact"/>
              <w:ind w:left="7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00" w:lineRule="exact"/>
              <w:ind w:left="65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Modes_of_operation_display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00" w:lineRule="exact"/>
              <w:ind w:left="68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00" w:lineRule="exact"/>
              <w:ind w:left="69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00" w:lineRule="exact"/>
              <w:ind w:left="77" w:right="0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300" w:lineRule="exact"/>
              <w:ind w:left="73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300" w:lineRule="exact"/>
              <w:ind w:left="65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Position_demannd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value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300" w:lineRule="exact"/>
              <w:ind w:left="68" w:right="-18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300" w:lineRule="exact"/>
              <w:ind w:left="69" w:right="-18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300" w:lineRule="exact"/>
              <w:ind w:left="77" w:right="0" w:firstLine="0"/>
              <w:jc w:val="both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336" w:lineRule="exact"/>
              <w:ind w:left="77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16384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6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6064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6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Position_actual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value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6" w:lineRule="exact"/>
              <w:ind w:left="68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6" w:lineRule="exact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6" w:lineRule="exact"/>
              <w:ind w:left="77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5" w:lineRule="exact"/>
              <w:ind w:left="77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16384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5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606B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5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elocit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y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_demand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value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5" w:lineRule="exact"/>
              <w:ind w:left="68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5" w:lineRule="exact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1" w:line="245" w:lineRule="exact"/>
              <w:ind w:left="77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1rpm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37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5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5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elocit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y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_actual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value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5" w:lineRule="exact"/>
              <w:ind w:left="68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5" w:lineRule="exact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5" w:lineRule="exact"/>
              <w:ind w:left="77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1rpm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5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4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36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925" w:type="dxa"/>
        <w:tblLook w:val="04A0" w:firstRow="1" w:lastRow="0" w:firstColumn="1" w:lastColumn="0" w:noHBand="0" w:noVBand="1"/>
      </w:tblPr>
      <w:tblGrid>
        <w:gridCol w:w="1278"/>
        <w:gridCol w:w="1858"/>
        <w:gridCol w:w="1260"/>
        <w:gridCol w:w="1278"/>
        <w:gridCol w:w="1269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0" w:after="67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索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引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0" w:after="67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0" w:after="67" w:line="240" w:lineRule="auto"/>
              <w:ind w:left="68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属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0" w:after="67" w:line="240" w:lineRule="auto"/>
              <w:ind w:left="78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0" w:after="67" w:line="240" w:lineRule="auto"/>
              <w:ind w:left="68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que_actual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value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8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78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8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1%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载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68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6N.m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Cur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ent_actual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value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68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78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68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5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79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85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C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_link_ci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cuit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oltage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68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78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68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m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6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5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-213818</wp:posOffset>
                  </wp:positionV>
                  <wp:extent cx="3549395" cy="867783"/>
                  <wp:effectExtent l="0" t="0" r="0" b="0"/>
                  <wp:wrapNone/>
                  <wp:docPr id="375" name="Freeform 37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14400" y="-213818"/>
                            <a:ext cx="3435095" cy="7534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187" w:lineRule="exact"/>
                                <w:ind w:left="0" w:right="0" w:firstLine="0"/>
                              </w:pP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归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零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模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式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（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设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置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零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位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）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342"/>
                                  <w:tab w:val="left" w:pos="2612"/>
                                  <w:tab w:val="left" w:pos="3881"/>
                                  <w:tab w:val="left" w:pos="5151"/>
                                </w:tabs>
                                <w:spacing w:before="39" w:after="0" w:line="312" w:lineRule="exact"/>
                                <w:ind w:left="73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索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引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名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称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属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性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类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型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单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pacing w:val="-19"/>
                                  <w:sz w:val="13"/>
                                  <w:szCs w:val="13"/>
                                </w:rPr>
                                <w:t>位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6040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cont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9"/>
                                  <w:sz w:val="13"/>
                                  <w:szCs w:val="13"/>
                                </w:rPr>
                                <w:t>r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1"/>
                                  <w:sz w:val="13"/>
                                  <w:szCs w:val="13"/>
                                </w:rPr>
                                <w:t>ol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w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o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9"/>
                                  <w:sz w:val="13"/>
                                  <w:szCs w:val="13"/>
                                </w:rPr>
                                <w:t>r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d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可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读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写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UINTEGER16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9"/>
                                  <w:sz w:val="13"/>
                                  <w:szCs w:val="13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-9" dirty="0">
                                  <w:jc w:val="left"/>
                                  <w:rFonts w:ascii="宋体" w:hAnsi="宋体" w:cs="宋体"/>
                                  <w:color w:val="000000"/>
                                  <w:position w:val="-9"/>
                                  <w:sz w:val="13"/>
                                  <w:szCs w:val="13"/>
                                </w:rPr>
                                <w:t>6060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Modes of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operation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40" w:after="0" w:line="294" w:lineRule="exact"/>
        <w:ind w:left="920" w:right="87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Modes of operation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当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cont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ol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w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持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PP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539" w:type="dxa"/>
        <w:tblLook w:val="04A0" w:firstRow="1" w:lastRow="0" w:firstColumn="1" w:lastColumn="0" w:noHBand="0" w:noVBand="1"/>
      </w:tblPr>
      <w:tblGrid>
        <w:gridCol w:w="1278"/>
        <w:gridCol w:w="1471"/>
        <w:gridCol w:w="1269"/>
        <w:gridCol w:w="1260"/>
        <w:gridCol w:w="1278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索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引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属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75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7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6040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7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cont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ol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w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7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Modes of operation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7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7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Position_wind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7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4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16384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4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4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Position_wind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w_time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4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4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4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4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4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get_to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que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4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4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4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1%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载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331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6N.m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get_position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16384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6081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P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ofile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elocity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48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1rpm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8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6083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8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P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ofile_acceleration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8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8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48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1rpm/s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05" w:after="0" w:line="220" w:lineRule="exact"/>
        <w:ind w:left="920" w:right="87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Modes of operation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get_to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que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ofile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_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elocity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ofile_acceleration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加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Position_wind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w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Position_wind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w_time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cont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ol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w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15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get_position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CSP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539" w:type="dxa"/>
        <w:tblLook w:val="04A0" w:firstRow="1" w:lastRow="0" w:firstColumn="1" w:lastColumn="0" w:noHBand="0" w:noVBand="1"/>
      </w:tblPr>
      <w:tblGrid>
        <w:gridCol w:w="1278"/>
        <w:gridCol w:w="1471"/>
        <w:gridCol w:w="1269"/>
        <w:gridCol w:w="1260"/>
        <w:gridCol w:w="1278"/>
      </w:tblGrid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索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引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属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7" w:line="240" w:lineRule="auto"/>
              <w:ind w:left="75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6040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cont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ol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w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97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7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7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Modes of operation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7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7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7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Position_wind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7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3" w:after="0" w:line="297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4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16384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4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4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Position_wind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w_time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4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4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94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ms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4" w:after="0" w:line="294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4" w:after="0" w:line="294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get_to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que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4" w:after="0" w:line="294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4" w:after="0" w:line="294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4" w:after="0" w:line="294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1%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载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331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6N.m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get_position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331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39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16384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冲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6081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47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P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ofile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elocity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6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75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1rpm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73" w:after="0" w:line="257" w:lineRule="exact"/>
        <w:ind w:left="920" w:right="87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Modes of operation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get_to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que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ofile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_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elocity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置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Position_wind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w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pacing w:val="-74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Position_wind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w_time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cont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ol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w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15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get_position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速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度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tbl>
      <w:tblPr>
        <w:tblStyle w:val="TableGrid"/>
        <w:tblLayout w:type="fixed"/>
        <w:tblpPr w:leftFromText="0" w:rightFromText="0" w:vertAnchor="text" w:horzAnchor="page" w:tblpX="1440" w:tblpY="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0"/>
        <w:gridCol w:w="1278"/>
        <w:gridCol w:w="1269"/>
      </w:tblGrid>
      <w:tr>
        <w:trPr>
          <w:trHeight w:hRule="exact" w:val="25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索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引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属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7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6040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cont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ol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w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266" w:lineRule="exact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after="26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5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82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37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0"/>
        <w:gridCol w:w="1278"/>
        <w:gridCol w:w="1269"/>
      </w:tblGrid>
      <w:tr>
        <w:trPr>
          <w:trHeight w:hRule="exact" w:val="25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46735</wp:posOffset>
                  </wp:positionH>
                  <wp:positionV relativeFrom="paragraph">
                    <wp:posOffset>50709</wp:posOffset>
                  </wp:positionV>
                  <wp:extent cx="3502659" cy="433839"/>
                  <wp:effectExtent l="0" t="0" r="0" b="0"/>
                  <wp:wrapNone/>
                  <wp:docPr id="376" name="Freeform 37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61135" y="50709"/>
                            <a:ext cx="3388359" cy="31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69"/>
                                  <w:tab w:val="left" w:pos="2539"/>
                                  <w:tab w:val="left" w:pos="3808"/>
                                  <w:tab w:val="left" w:pos="5078"/>
                                </w:tabs>
                                <w:spacing w:before="0" w:after="0" w:line="358" w:lineRule="exact"/>
                                <w:ind w:left="0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索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引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名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称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属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性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类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型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单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pacing w:val="-20"/>
                                  <w:sz w:val="13"/>
                                  <w:szCs w:val="13"/>
                                </w:rPr>
                                <w:t>位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3" baseline="-9" dirty="0">
                                  <w:jc w:val="left"/>
                                  <w:rFonts w:ascii="宋体" w:hAnsi="宋体" w:cs="宋体"/>
                                  <w:color w:val="000000"/>
                                  <w:position w:val="-9"/>
                                  <w:sz w:val="13"/>
                                  <w:szCs w:val="13"/>
                                </w:rPr>
                                <w:t>6060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Modes of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operation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1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71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get_to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que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247" w:lineRule="exact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1%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载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1000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表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6N.m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60FF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get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v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8"/>
                <w:sz w:val="13"/>
                <w:szCs w:val="13"/>
              </w:rPr>
              <w:t>elocity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0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7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INTEGER32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239" w:lineRule="exact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0"/>
                <w:sz w:val="13"/>
                <w:szCs w:val="13"/>
              </w:rPr>
              <w:t>.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1rpm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40" w:after="0" w:line="294" w:lineRule="exact"/>
        <w:ind w:left="920" w:right="2429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在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失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Modes of operation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get_to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que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⼒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矩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cont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pacing w:val="-9"/>
          <w:sz w:val="14"/>
          <w:szCs w:val="14"/>
        </w:rPr>
        <w:t>ol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w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o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d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15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T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</w:t>
      </w:r>
      <w:r>
        <w:rPr lang="zh-CN" sz="14" baseline="0" dirty="0">
          <w:jc w:val="left"/>
          <w:rFonts w:ascii="宋体" w:hAnsi="宋体" w:cs="宋体"/>
          <w:color w:val="000000"/>
          <w:spacing w:val="-18"/>
          <w:sz w:val="14"/>
          <w:szCs w:val="14"/>
        </w:rPr>
        <w:t>r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get</w:t>
      </w:r>
      <w:r>
        <w:rPr lang="zh-CN" sz="14" baseline="0" dirty="0">
          <w:jc w:val="left"/>
          <w:rFonts w:ascii="宋体" w:hAnsi="宋体" w:cs="宋体"/>
          <w:color w:val="000000"/>
          <w:spacing w:val="-15"/>
          <w:sz w:val="14"/>
          <w:szCs w:val="14"/>
        </w:rPr>
        <w:t>_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v</w:t>
      </w:r>
      <w:r>
        <w:rPr lang="zh-CN" sz="14" baseline="0" dirty="0">
          <w:jc w:val="left"/>
          <w:rFonts w:ascii="宋体" w:hAnsi="宋体" w:cs="宋体"/>
          <w:color w:val="000000"/>
          <w:spacing w:val="-4"/>
          <w:sz w:val="14"/>
          <w:szCs w:val="14"/>
        </w:rPr>
        <w:t>elocity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即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⼒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矩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278"/>
        <w:gridCol w:w="1269"/>
        <w:gridCol w:w="1269"/>
        <w:gridCol w:w="1269"/>
        <w:gridCol w:w="1269"/>
      </w:tblGrid>
      <w:tr>
        <w:trPr>
          <w:trHeight w:hRule="exact" w:val="255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索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引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名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属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性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65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68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246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312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6040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312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cont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ol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w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o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r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312" w:lineRule="exact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写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312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UINTEGER16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312" w:lineRule="exact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2" w:line="312" w:lineRule="exact"/>
              <w:ind w:left="73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6060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152" w:line="312" w:lineRule="exact"/>
              <w:ind w:left="65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Modes of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440"/>
        </w:trPr>
        <w:tc>
          <w:tcPr>
            <w:tcW w:w="1278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-196072</wp:posOffset>
                  </wp:positionV>
                  <wp:extent cx="4080615" cy="1813968"/>
                  <wp:effectExtent l="0" t="0" r="0" b="0"/>
                  <wp:wrapNone/>
                  <wp:docPr id="377" name="Freeform 37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14400" y="-196072"/>
                            <a:ext cx="3966315" cy="16996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2612"/>
                                  <w:tab w:val="left" w:pos="3882"/>
                                  <w:tab w:val="left" w:pos="5151"/>
                                </w:tabs>
                                <w:spacing w:before="0" w:after="0" w:line="257" w:lineRule="exact"/>
                                <w:ind w:left="1343" w:right="1047" w:firstLine="0"/>
                                <w:jc w:val="right"/>
                              </w:pPr>
                              <w:r>
                                <w:rPr lang="zh-CN" sz="13" baseline="-10" dirty="0">
                                  <w:jc w:val="left"/>
                                  <w:rFonts w:ascii="宋体" w:hAnsi="宋体" w:cs="宋体"/>
                                  <w:color w:val="000000"/>
                                  <w:position w:val="-10"/>
                                  <w:sz w:val="13"/>
                                  <w:szCs w:val="13"/>
                                </w:rPr>
                                <w:t>operation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可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读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写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INTEGER8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8"/>
                                  <w:sz w:val="13"/>
                                  <w:szCs w:val="13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342"/>
                                  <w:tab w:val="left" w:pos="2612"/>
                                  <w:tab w:val="left" w:pos="3881"/>
                                  <w:tab w:val="left" w:pos="5151"/>
                                </w:tabs>
                                <w:spacing w:before="100" w:after="0" w:line="247" w:lineRule="exact"/>
                                <w:ind w:left="73" w:right="0" w:firstLine="0"/>
                                <w:jc w:val="right"/>
                              </w:pP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6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71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0"/>
                                  <w:sz w:val="13"/>
                                  <w:szCs w:val="13"/>
                                </w:rPr>
                                <w:t>T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a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9"/>
                                  <w:sz w:val="13"/>
                                  <w:szCs w:val="13"/>
                                </w:rPr>
                                <w:t>r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3"/>
                                  <w:szCs w:val="13"/>
                                </w:rPr>
                                <w:t>get_to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9"/>
                                  <w:sz w:val="13"/>
                                  <w:szCs w:val="13"/>
                                </w:rPr>
                                <w:t>r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que	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可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读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写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INTEGER16	</w:t>
                              </w:r>
                              <w:r>
                                <w:rPr lang="zh-CN" sz="13" baseline="9" dirty="0">
                                  <w:jc w:val="left"/>
                                  <w:rFonts w:ascii="宋体" w:hAnsi="宋体" w:cs="宋体"/>
                                  <w:color w:val="000000"/>
                                  <w:spacing w:val="-4"/>
                                  <w:position w:val="9"/>
                                  <w:sz w:val="13"/>
                                  <w:szCs w:val="13"/>
                                </w:rPr>
                                <w:t>0</w:t>
                              </w:r>
                              <w:r>
                                <w:rPr lang="zh-CN" sz="13" baseline="9" dirty="0">
                                  <w:jc w:val="left"/>
                                  <w:rFonts w:ascii="宋体" w:hAnsi="宋体" w:cs="宋体"/>
                                  <w:color w:val="000000"/>
                                  <w:spacing w:val="-40"/>
                                  <w:position w:val="9"/>
                                  <w:sz w:val="13"/>
                                  <w:szCs w:val="13"/>
                                </w:rPr>
                                <w:t>.</w:t>
                              </w:r>
                              <w:r>
                                <w:rPr lang="zh-CN" sz="13" baseline="9" dirty="0">
                                  <w:jc w:val="left"/>
                                  <w:rFonts w:ascii="宋体" w:hAnsi="宋体" w:cs="宋体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1%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负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载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率</w:t>
                              </w:r>
                              <w:r>
                                <w:rPr lang="zh-CN" sz="13" baseline="9" dirty="0">
                                  <w:jc w:val="left"/>
                                  <w:rFonts w:ascii="Arial" w:hAnsi="Arial" w:cs="Arial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，</w:t>
                              </w:r>
                              <w:r>
                                <w:rPr lang="zh-CN" sz="13" baseline="9" dirty="0">
                                  <w:jc w:val="left"/>
                                  <w:rFonts w:ascii="宋体" w:hAnsi="宋体" w:cs="宋体"/>
                                  <w:color w:val="000000"/>
                                  <w:position w:val="9"/>
                                  <w:sz w:val="13"/>
                                  <w:szCs w:val="13"/>
                                </w:rPr>
                                <w:t>1000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101" w:lineRule="exact"/>
                                <w:ind w:left="5151" w:right="509" w:firstLine="0"/>
                                <w:jc w:val="right"/>
                              </w:pP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代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表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6N.m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94" w:lineRule="exact"/>
                                <w:ind w:left="0" w:right="0" w:firstLine="0"/>
                              </w:pP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步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骤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54"/>
                                  <w:sz w:val="14"/>
                                  <w:szCs w:val="14"/>
                                </w:rPr>
                                <w:t>1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电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机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在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失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能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状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态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下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设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置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4"/>
                                  <w:szCs w:val="14"/>
                                </w:rPr>
                                <w:t>Modes of operation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为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4"/>
                                  <w:szCs w:val="14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4"/>
                                  <w:szCs w:val="14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步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骤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9"/>
                                  <w:sz w:val="14"/>
                                  <w:szCs w:val="14"/>
                                </w:rPr>
                                <w:t>2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设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置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4"/>
                                  <w:szCs w:val="14"/>
                                </w:rPr>
                                <w:t>cont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8"/>
                                  <w:sz w:val="14"/>
                                  <w:szCs w:val="14"/>
                                </w:rPr>
                                <w:t>r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9"/>
                                  <w:sz w:val="14"/>
                                  <w:szCs w:val="14"/>
                                </w:rPr>
                                <w:t>ol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"/>
                                  <w:sz w:val="14"/>
                                  <w:szCs w:val="14"/>
                                </w:rPr>
                                <w:t>w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4"/>
                                  <w:szCs w:val="14"/>
                                </w:rPr>
                                <w:t>o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8"/>
                                  <w:sz w:val="14"/>
                                  <w:szCs w:val="14"/>
                                </w:rPr>
                                <w:t>r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4"/>
                                  <w:szCs w:val="14"/>
                                </w:rPr>
                                <w:t>d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为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4"/>
                                  <w:szCs w:val="14"/>
                                </w:rPr>
                                <w:t>15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4"/>
                                  <w:szCs w:val="14"/>
                                </w:rPr>
                                <w:t> </w:t>
                              </w:r>
                              <w:r>
                                <w:br w:type="textWrapping" w:clear="all"/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步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骤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39"/>
                                  <w:sz w:val="14"/>
                                  <w:szCs w:val="14"/>
                                </w:rPr>
                                <w:t>3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设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置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1"/>
                                  <w:sz w:val="14"/>
                                  <w:szCs w:val="14"/>
                                </w:rPr>
                                <w:t>T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4"/>
                                  <w:szCs w:val="14"/>
                                </w:rPr>
                                <w:t>a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8"/>
                                  <w:sz w:val="14"/>
                                  <w:szCs w:val="14"/>
                                </w:rPr>
                                <w:t>r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4"/>
                                  <w:szCs w:val="14"/>
                                </w:rPr>
                                <w:t>get_to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pacing w:val="-18"/>
                                  <w:sz w:val="14"/>
                                  <w:szCs w:val="14"/>
                                </w:rPr>
                                <w:t>r</w:t>
                              </w:r>
                              <w:r>
                                <w:rPr lang="zh-CN" sz="14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4"/>
                                  <w:szCs w:val="14"/>
                                </w:rPr>
                                <w:t>que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即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可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输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出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指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定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⼒</w:t>
                              </w:r>
                              <w:r>
                                <w:rPr lang="zh-CN" sz="14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矩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4"/>
                                  <w:szCs w:val="14"/>
                                </w:rPr>
                                <w:t>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200" w:after="0" w:line="187" w:lineRule="exact"/>
                                <w:ind w:left="0" w:right="0" w:firstLine="0"/>
                              </w:pP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协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议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切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换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帧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（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扩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展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帧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pacing w:val="-94"/>
                                  <w:sz w:val="18"/>
                                  <w:szCs w:val="18"/>
                                </w:rPr>
                                <w:t>）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：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切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换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电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机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协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议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，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重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新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上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电⽣</w:t>
                              </w:r>
                              <w:r>
                                <w:rPr lang="zh-CN" sz="18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效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2188"/>
                                  <w:tab w:val="left" w:pos="4304"/>
                                </w:tabs>
                                <w:spacing w:before="200" w:after="0" w:line="155" w:lineRule="exact"/>
                                <w:ind w:left="73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数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据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域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29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位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ID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8Byte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数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据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区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2188"/>
                                  <w:tab w:val="left" w:pos="4304"/>
                                </w:tabs>
                                <w:spacing w:before="100" w:after="0" w:line="155" w:lineRule="exact"/>
                                <w:ind w:left="73" w:right="0" w:firstLine="0"/>
                              </w:pP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⼤</w:t>
                              </w:r>
                              <w:r>
                                <w:rPr lang="zh-CN" sz="13" baseline="0" dirty="0">
                                  <w:jc w:val="left"/>
                                  <w:rFonts w:ascii="Arial" w:hAnsi="Arial" w:cs="Arial"/>
                                  <w:color w:val="000000"/>
                                  <w:sz w:val="13"/>
                                  <w:szCs w:val="13"/>
                                </w:rPr>
                                <w:t>⼩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Bit28~bit0	</w:t>
                              </w:r>
                              <w:r>
                                <w:rPr lang="zh-CN" sz="13" baseline="0" dirty="0">
                                  <w:jc w:val="left"/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  <w:t>Byte0Byte6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3"/>
                                  <w:szCs w:val="13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269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  <w:tr>
        <w:trPr>
          <w:trHeight w:hRule="exact" w:val="1212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38" w:after="539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38" w:after="539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0xFFF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36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01 02 03 04 05 06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pacing w:val="-3"/>
                <w:sz w:val="13"/>
                <w:szCs w:val="13"/>
              </w:rPr>
              <w:t>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193" w:lineRule="exact"/>
              <w:ind w:left="44" w:right="455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Canopen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MIT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10" w:after="0" w:line="153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11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55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MCU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60" w:after="0" w:line="267" w:lineRule="exact"/>
        <w:ind w:left="920" w:right="0" w:firstLine="0"/>
      </w:pPr>
      <w:r/>
      <w:r>
        <w:rPr lang="zh-CN" sz="22" baseline="0" dirty="0">
          <w:jc w:val="left"/>
          <w:rFonts w:ascii="宋体" w:hAnsi="宋体" w:cs="宋体"/>
          <w:color w:val="000000"/>
          <w:spacing w:val="-3"/>
          <w:sz w:val="22"/>
          <w:szCs w:val="22"/>
        </w:rPr>
        <w:t>Mit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通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信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协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议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类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型</w:t>
      </w:r>
      <w:r>
        <w:rPr lang="zh-CN" sz="22" baseline="0" dirty="0">
          <w:jc w:val="left"/>
          <w:rFonts w:ascii="Arial" w:hAnsi="Arial" w:cs="Arial"/>
          <w:b/>
          <w:bCs/>
          <w:color w:val="000000"/>
          <w:spacing w:val="-3"/>
          <w:sz w:val="22"/>
          <w:szCs w:val="22"/>
        </w:rPr>
        <w:t>说</w:t>
      </w:r>
      <w:r>
        <w:rPr lang="zh-CN" sz="22" baseline="0" dirty="0">
          <w:jc w:val="left"/>
          <w:rFonts w:ascii="Arial" w:hAnsi="Arial" w:cs="Arial"/>
          <w:b/>
          <w:bCs/>
          <w:color w:val="000000"/>
          <w:sz w:val="22"/>
          <w:szCs w:val="22"/>
        </w:rPr>
        <w:t>明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pacing w:val="-3"/>
          <w:sz w:val="14"/>
          <w:szCs w:val="14"/>
        </w:rPr>
        <w:t>C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AN 2</w:t>
      </w:r>
      <w:r>
        <w:rPr lang="zh-CN" sz="14" baseline="0" dirty="0">
          <w:jc w:val="left"/>
          <w:rFonts w:ascii="宋体" w:hAnsi="宋体" w:cs="宋体"/>
          <w:color w:val="000000"/>
          <w:spacing w:val="-32"/>
          <w:sz w:val="14"/>
          <w:szCs w:val="14"/>
        </w:rPr>
        <w:t>.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1Mbps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可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换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⽰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591"/>
        <w:gridCol w:w="1591"/>
        <w:gridCol w:w="1582"/>
        <w:gridCol w:w="1591"/>
      </w:tblGrid>
      <w:tr>
        <w:trPr>
          <w:trHeight w:hRule="exact" w:val="237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5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51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51" w:line="240" w:lineRule="auto"/>
              <w:ind w:left="69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55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61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Bit10~bit8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6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61" w:line="240" w:lineRule="auto"/>
              <w:ind w:left="69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6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</w:tr>
    </w:tbl>
    <w:p>
      <w:pPr>
        <w:spacing w:after="25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0" w:after="0" w:line="303" w:lineRule="exact"/>
        <w:ind w:left="1184" w:right="2548" w:hanging="264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括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>
        <w:drawing>
          <wp:anchor simplePos="0" relativeHeight="251659208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153162</wp:posOffset>
            </wp:positionV>
            <wp:extent cx="29210" cy="29209"/>
            <wp:effectExtent l="0" t="0" r="0" b="0"/>
            <wp:wrapNone/>
            <wp:docPr id="378" name="Freeform 37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633"/>
                            <a:pt x="62695" y="23615"/>
                            <a:pt x="61084" y="19745"/>
                          </a:cubicBezTo>
                          <a:cubicBezTo>
                            <a:pt x="59472" y="15826"/>
                            <a:pt x="57178" y="12353"/>
                            <a:pt x="54201" y="9327"/>
                          </a:cubicBezTo>
                          <a:cubicBezTo>
                            <a:pt x="51224" y="6400"/>
                            <a:pt x="47790" y="4118"/>
                            <a:pt x="43901" y="2481"/>
                          </a:cubicBezTo>
                          <a:cubicBezTo>
                            <a:pt x="40011" y="844"/>
                            <a:pt x="35961" y="50"/>
                            <a:pt x="31751" y="0"/>
                          </a:cubicBezTo>
                          <a:cubicBezTo>
                            <a:pt x="27540" y="50"/>
                            <a:pt x="23490" y="844"/>
                            <a:pt x="19600" y="2481"/>
                          </a:cubicBezTo>
                          <a:cubicBezTo>
                            <a:pt x="15710" y="4118"/>
                            <a:pt x="12277" y="6400"/>
                            <a:pt x="9300" y="9327"/>
                          </a:cubicBezTo>
                          <a:cubicBezTo>
                            <a:pt x="6323" y="12353"/>
                            <a:pt x="4029" y="15826"/>
                            <a:pt x="2417" y="19695"/>
                          </a:cubicBezTo>
                          <a:cubicBezTo>
                            <a:pt x="806" y="23615"/>
                            <a:pt x="0" y="27633"/>
                            <a:pt x="1" y="31750"/>
                          </a:cubicBezTo>
                          <a:cubicBezTo>
                            <a:pt x="0" y="36017"/>
                            <a:pt x="806" y="40085"/>
                            <a:pt x="2417" y="43954"/>
                          </a:cubicBezTo>
                          <a:cubicBezTo>
                            <a:pt x="4029" y="47874"/>
                            <a:pt x="6323" y="51297"/>
                            <a:pt x="9300" y="54224"/>
                          </a:cubicBezTo>
                          <a:cubicBezTo>
                            <a:pt x="12277" y="57250"/>
                            <a:pt x="15710" y="59581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581"/>
                            <a:pt x="51224" y="57250"/>
                            <a:pt x="54201" y="54224"/>
                          </a:cubicBezTo>
                          <a:cubicBezTo>
                            <a:pt x="57178" y="51297"/>
                            <a:pt x="59472" y="47874"/>
                            <a:pt x="61084" y="43954"/>
                          </a:cubicBezTo>
                          <a:cubicBezTo>
                            <a:pt x="62695" y="40085"/>
                            <a:pt x="63500" y="3601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MIT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5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个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12" w:lineRule="exact"/>
        <w:ind w:left="1184" w:right="2548" w:firstLine="0"/>
      </w:pPr>
      <w:r>
        <w:drawing>
          <wp:anchor simplePos="0" relativeHeight="251659226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135342</wp:posOffset>
            </wp:positionV>
            <wp:extent cx="29210" cy="29209"/>
            <wp:effectExtent l="0" t="0" r="0" b="0"/>
            <wp:wrapNone/>
            <wp:docPr id="379" name="Freeform 37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83"/>
                            <a:pt x="62695" y="23565"/>
                            <a:pt x="61084" y="19646"/>
                          </a:cubicBezTo>
                          <a:cubicBezTo>
                            <a:pt x="59472" y="15776"/>
                            <a:pt x="57178" y="12353"/>
                            <a:pt x="54201" y="9327"/>
                          </a:cubicBezTo>
                          <a:cubicBezTo>
                            <a:pt x="51224" y="6400"/>
                            <a:pt x="47790" y="4118"/>
                            <a:pt x="43901" y="2481"/>
                          </a:cubicBezTo>
                          <a:cubicBezTo>
                            <a:pt x="40011" y="844"/>
                            <a:pt x="35961" y="50"/>
                            <a:pt x="31751" y="0"/>
                          </a:cubicBezTo>
                          <a:cubicBezTo>
                            <a:pt x="27540" y="50"/>
                            <a:pt x="23490" y="844"/>
                            <a:pt x="19600" y="2481"/>
                          </a:cubicBezTo>
                          <a:cubicBezTo>
                            <a:pt x="15710" y="4118"/>
                            <a:pt x="12277" y="6400"/>
                            <a:pt x="9300" y="9327"/>
                          </a:cubicBezTo>
                          <a:cubicBezTo>
                            <a:pt x="6323" y="12353"/>
                            <a:pt x="4029" y="15776"/>
                            <a:pt x="2417" y="19646"/>
                          </a:cubicBezTo>
                          <a:cubicBezTo>
                            <a:pt x="806" y="23565"/>
                            <a:pt x="0" y="27583"/>
                            <a:pt x="1" y="31750"/>
                          </a:cubicBezTo>
                          <a:cubicBezTo>
                            <a:pt x="0" y="36017"/>
                            <a:pt x="806" y="40085"/>
                            <a:pt x="2417" y="44004"/>
                          </a:cubicBezTo>
                          <a:cubicBezTo>
                            <a:pt x="4029" y="47874"/>
                            <a:pt x="6323" y="51297"/>
                            <a:pt x="9300" y="54224"/>
                          </a:cubicBezTo>
                          <a:cubicBezTo>
                            <a:pt x="12277" y="57200"/>
                            <a:pt x="15710" y="59482"/>
                            <a:pt x="19600" y="6111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07"/>
                            <a:pt x="43901" y="61119"/>
                          </a:cubicBezTo>
                          <a:cubicBezTo>
                            <a:pt x="47790" y="59482"/>
                            <a:pt x="51224" y="57200"/>
                            <a:pt x="54201" y="54224"/>
                          </a:cubicBezTo>
                          <a:cubicBezTo>
                            <a:pt x="57178" y="51297"/>
                            <a:pt x="59472" y="47874"/>
                            <a:pt x="61084" y="44004"/>
                          </a:cubicBezTo>
                          <a:cubicBezTo>
                            <a:pt x="62695" y="40085"/>
                            <a:pt x="63500" y="3601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>
        <w:drawing>
          <wp:anchor simplePos="0" relativeHeight="251659248" behindDoc="0" locked="0" layoutInCell="1" allowOverlap="1">
            <wp:simplePos x="0" y="0"/>
            <wp:positionH relativeFrom="page">
              <wp:posOffset>972819</wp:posOffset>
            </wp:positionH>
            <wp:positionV relativeFrom="line">
              <wp:posOffset>135342</wp:posOffset>
            </wp:positionV>
            <wp:extent cx="29210" cy="29209"/>
            <wp:effectExtent l="0" t="0" r="0" b="0"/>
            <wp:wrapNone/>
            <wp:docPr id="380" name="Freeform 38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210" cy="29209"/>
                    </a:xfrm>
                    <a:custGeom>
                      <a:rect l="l" t="t" r="r" b="b"/>
                      <a:pathLst>
                        <a:path w="63501" h="63500">
                          <a:moveTo>
                            <a:pt x="63501" y="31750"/>
                          </a:moveTo>
                          <a:cubicBezTo>
                            <a:pt x="63500" y="27583"/>
                            <a:pt x="62695" y="23565"/>
                            <a:pt x="61084" y="19695"/>
                          </a:cubicBezTo>
                          <a:cubicBezTo>
                            <a:pt x="59472" y="15875"/>
                            <a:pt x="57178" y="12403"/>
                            <a:pt x="54201" y="9377"/>
                          </a:cubicBezTo>
                          <a:cubicBezTo>
                            <a:pt x="51224" y="6450"/>
                            <a:pt x="47790" y="4168"/>
                            <a:pt x="43901" y="2531"/>
                          </a:cubicBezTo>
                          <a:cubicBezTo>
                            <a:pt x="40011" y="893"/>
                            <a:pt x="35961" y="50"/>
                            <a:pt x="31751" y="0"/>
                          </a:cubicBezTo>
                          <a:cubicBezTo>
                            <a:pt x="27540" y="50"/>
                            <a:pt x="23490" y="893"/>
                            <a:pt x="19600" y="2531"/>
                          </a:cubicBezTo>
                          <a:cubicBezTo>
                            <a:pt x="15710" y="4168"/>
                            <a:pt x="12277" y="6450"/>
                            <a:pt x="9300" y="9377"/>
                          </a:cubicBezTo>
                          <a:cubicBezTo>
                            <a:pt x="6323" y="12403"/>
                            <a:pt x="4029" y="15875"/>
                            <a:pt x="2417" y="19745"/>
                          </a:cubicBezTo>
                          <a:cubicBezTo>
                            <a:pt x="806" y="23565"/>
                            <a:pt x="0" y="27583"/>
                            <a:pt x="1" y="31750"/>
                          </a:cubicBezTo>
                          <a:cubicBezTo>
                            <a:pt x="0" y="35967"/>
                            <a:pt x="806" y="40085"/>
                            <a:pt x="2417" y="44004"/>
                          </a:cubicBezTo>
                          <a:cubicBezTo>
                            <a:pt x="4029" y="47923"/>
                            <a:pt x="6323" y="51346"/>
                            <a:pt x="9300" y="54273"/>
                          </a:cubicBezTo>
                          <a:cubicBezTo>
                            <a:pt x="12277" y="57250"/>
                            <a:pt x="15710" y="59532"/>
                            <a:pt x="19600" y="61169"/>
                          </a:cubicBezTo>
                          <a:cubicBezTo>
                            <a:pt x="23490" y="62707"/>
                            <a:pt x="27540" y="63500"/>
                            <a:pt x="31751" y="63500"/>
                          </a:cubicBezTo>
                          <a:cubicBezTo>
                            <a:pt x="35961" y="63500"/>
                            <a:pt x="40011" y="62756"/>
                            <a:pt x="43901" y="61218"/>
                          </a:cubicBezTo>
                          <a:cubicBezTo>
                            <a:pt x="47790" y="59581"/>
                            <a:pt x="51224" y="57250"/>
                            <a:pt x="54201" y="54273"/>
                          </a:cubicBezTo>
                          <a:cubicBezTo>
                            <a:pt x="57178" y="51346"/>
                            <a:pt x="59472" y="47923"/>
                            <a:pt x="61084" y="44004"/>
                          </a:cubicBezTo>
                          <a:cubicBezTo>
                            <a:pt x="62695" y="40085"/>
                            <a:pt x="63500" y="35967"/>
                            <a:pt x="63501" y="31750"/>
                          </a:cubicBezTo>
                          <a:close/>
                          <a:moveTo>
                            <a:pt x="63501" y="31750"/>
                          </a:moveTo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5841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将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程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该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应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答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pacing w:val="-13"/>
          <w:sz w:val="18"/>
          <w:szCs w:val="18"/>
        </w:rPr>
        <w:t>1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tbl>
      <w:tblPr>
        <w:tblStyle w:val="TableGrid"/>
        <w:tblLayout w:type="fixed"/>
        <w:tblpPr w:leftFromText="0" w:rightFromText="0" w:vertAnchor="text" w:horzAnchor="page" w:tblpX="1440" w:tblpY="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37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1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1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1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55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6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6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6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after="26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3108"/>
          <w:tab w:val="left" w:pos="5224"/>
        </w:tabs>
        <w:spacing w:before="100" w:after="0" w:line="155" w:lineRule="exact"/>
        <w:ind w:left="993" w:right="0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述	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主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id	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Byte0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：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canid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193" w:lineRule="exact"/>
        <w:ind w:left="5225" w:right="2548" w:firstLine="0"/>
      </w:pPr>
      <w:r>
        <w:drawing>
          <wp:anchor simplePos="0" relativeHeight="251658517" behindDoc="0" locked="0" layoutInCell="1" allowOverlap="1">
            <wp:simplePos x="0" y="0"/>
            <wp:positionH relativeFrom="page">
              <wp:posOffset>901700</wp:posOffset>
            </wp:positionH>
            <wp:positionV relativeFrom="line">
              <wp:posOffset>-127155</wp:posOffset>
            </wp:positionV>
            <wp:extent cx="31241" cy="769688"/>
            <wp:effectExtent l="0" t="0" r="0" b="0"/>
            <wp:wrapNone/>
            <wp:docPr id="381" name="Picture 38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>
                      <a:picLocks noChangeAspect="0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1" cy="769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19" behindDoc="0" locked="0" layoutInCell="1" allowOverlap="1">
            <wp:simplePos x="0" y="0"/>
            <wp:positionH relativeFrom="page">
              <wp:posOffset>2245359</wp:posOffset>
            </wp:positionH>
            <wp:positionV relativeFrom="line">
              <wp:posOffset>-127155</wp:posOffset>
            </wp:positionV>
            <wp:extent cx="31242" cy="769688"/>
            <wp:effectExtent l="0" t="0" r="0" b="0"/>
            <wp:wrapNone/>
            <wp:docPr id="382" name="Picture 38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>
                      <a:picLocks noChangeAspect="0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" cy="769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21" behindDoc="0" locked="0" layoutInCell="1" allowOverlap="1">
            <wp:simplePos x="0" y="0"/>
            <wp:positionH relativeFrom="page">
              <wp:posOffset>3589019</wp:posOffset>
            </wp:positionH>
            <wp:positionV relativeFrom="line">
              <wp:posOffset>-127155</wp:posOffset>
            </wp:positionV>
            <wp:extent cx="31242" cy="769688"/>
            <wp:effectExtent l="0" t="0" r="0" b="0"/>
            <wp:wrapNone/>
            <wp:docPr id="383" name="Picture 38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>
                      <a:picLocks noChangeAspect="0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" cy="769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23" behindDoc="0" locked="0" layoutInCell="1" allowOverlap="1">
            <wp:simplePos x="0" y="0"/>
            <wp:positionH relativeFrom="page">
              <wp:posOffset>4932679</wp:posOffset>
            </wp:positionH>
            <wp:positionV relativeFrom="line">
              <wp:posOffset>-127155</wp:posOffset>
            </wp:positionV>
            <wp:extent cx="31241" cy="769688"/>
            <wp:effectExtent l="0" t="0" r="0" b="0"/>
            <wp:wrapNone/>
            <wp:docPr id="384" name="Picture 38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>
                      <a:picLocks noChangeAspect="0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1" cy="769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Byt</w:t>
      </w:r>
      <w:r>
        <w:rPr lang="zh-CN" sz="13" baseline="0" dirty="0">
          <w:jc w:val="left"/>
          <w:rFonts w:ascii="宋体" w:hAnsi="宋体" w:cs="宋体"/>
          <w:color w:val="000000"/>
          <w:spacing w:val="-5"/>
          <w:sz w:val="13"/>
          <w:szCs w:val="13"/>
        </w:rPr>
        <w:t>e</w:t>
      </w:r>
      <w:r>
        <w:rPr lang="zh-CN" sz="13" baseline="0" dirty="0">
          <w:jc w:val="left"/>
          <w:rFonts w:ascii="宋体" w:hAnsi="宋体" w:cs="宋体"/>
          <w:color w:val="000000"/>
          <w:spacing w:val="-13"/>
          <w:sz w:val="13"/>
          <w:szCs w:val="13"/>
        </w:rPr>
        <w:t>1</w:t>
      </w:r>
      <w:r>
        <w:rPr lang="zh-CN" sz="13" baseline="0" dirty="0">
          <w:jc w:val="left"/>
          <w:rFonts w:ascii="宋体" w:hAnsi="宋体" w:cs="宋体"/>
          <w:color w:val="000000"/>
          <w:spacing w:val="-50"/>
          <w:sz w:val="13"/>
          <w:szCs w:val="13"/>
        </w:rPr>
        <w:t></w:t>
      </w:r>
      <w:r>
        <w:rPr lang="zh-CN" sz="13" baseline="0" dirty="0">
          <w:jc w:val="left"/>
          <w:rFonts w:ascii="宋体" w:hAnsi="宋体" w:cs="宋体"/>
          <w:color w:val="000000"/>
          <w:spacing w:val="-37"/>
          <w:sz w:val="13"/>
          <w:szCs w:val="13"/>
        </w:rPr>
        <w:t>2 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⽬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⻆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 lang="zh-CN" sz="13" baseline="0" dirty="0">
          <w:jc w:val="left"/>
          <w:rFonts w:ascii="宋体" w:hAnsi="宋体" w:cs="宋体"/>
          <w:color w:val="000000"/>
          <w:spacing w:val="-14"/>
          <w:sz w:val="13"/>
          <w:szCs w:val="13"/>
        </w:rPr>
        <w:t>065535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对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应</w:t>
      </w:r>
      <w:r>
        <w:rPr lang="zh-CN" sz="13" baseline="0" dirty="0">
          <w:jc w:val="left"/>
          <w:rFonts w:ascii="宋体" w:hAnsi="宋体" w:cs="宋体"/>
          <w:color w:val="000000"/>
          <w:spacing w:val="-11"/>
          <w:sz w:val="13"/>
          <w:szCs w:val="13"/>
        </w:rPr>
        <w:t>12.57rad~12.5</w:t>
      </w:r>
      <w:r>
        <w:rPr lang="zh-CN" sz="13" baseline="0" dirty="0">
          <w:jc w:val="left"/>
          <w:rFonts w:ascii="宋体" w:hAnsi="宋体" w:cs="宋体"/>
          <w:color w:val="000000"/>
          <w:spacing w:val="-7"/>
          <w:sz w:val="13"/>
          <w:szCs w:val="13"/>
        </w:rPr>
        <w:t>7</w:t>
      </w:r>
      <w:r>
        <w:rPr lang="zh-CN" sz="13" baseline="0" dirty="0">
          <w:jc w:val="left"/>
          <w:rFonts w:ascii="宋体" w:hAnsi="宋体" w:cs="宋体"/>
          <w:color w:val="000000"/>
          <w:spacing w:val="-4"/>
          <w:sz w:val="13"/>
          <w:szCs w:val="13"/>
        </w:rPr>
        <w:t>rad)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193" w:lineRule="exact"/>
        <w:ind w:left="5225" w:right="2548" w:firstLine="0"/>
      </w:pPr>
      <w:r/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Byte3 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⾼</w:t>
      </w:r>
      <w:r>
        <w:rPr lang="zh-CN" sz="13" baseline="0" dirty="0">
          <w:jc w:val="left"/>
          <w:rFonts w:ascii="宋体" w:hAnsi="宋体" w:cs="宋体"/>
          <w:color w:val="000000"/>
          <w:spacing w:val="-15"/>
          <w:sz w:val="13"/>
          <w:szCs w:val="13"/>
        </w:rPr>
        <w:t> 8 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宋体" w:hAnsi="宋体" w:cs="宋体"/>
          <w:color w:val="000000"/>
          <w:spacing w:val="-18"/>
          <w:sz w:val="13"/>
          <w:szCs w:val="13"/>
        </w:rPr>
        <w:t>Byte474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（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⾼</w:t>
      </w:r>
      <w:r>
        <w:rPr lang="zh-CN" sz="13" baseline="0" dirty="0">
          <w:jc w:val="left"/>
          <w:rFonts w:ascii="宋体" w:hAnsi="宋体" w:cs="宋体"/>
          <w:color w:val="000000"/>
          <w:spacing w:val="-14"/>
          <w:sz w:val="13"/>
          <w:szCs w:val="13"/>
        </w:rPr>
        <w:t> 4 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）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低</w:t>
      </w:r>
      <w:r>
        <w:rPr lang="zh-CN" sz="13" baseline="0" dirty="0">
          <w:jc w:val="left"/>
          <w:rFonts w:ascii="宋体" w:hAnsi="宋体" w:cs="宋体"/>
          <w:color w:val="000000"/>
          <w:spacing w:val="-14"/>
          <w:sz w:val="13"/>
          <w:szCs w:val="13"/>
        </w:rPr>
        <w:t> 4 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：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⽬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速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度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4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38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5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175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193" w:lineRule="exact"/>
              <w:ind w:left="46" w:right="-5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04096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44rad/s~44rad/s)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8"/>
                <w:sz w:val="13"/>
                <w:szCs w:val="13"/>
              </w:rPr>
              <w:t>Byte430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 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 4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Byte5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5"/>
                <w:sz w:val="13"/>
                <w:szCs w:val="13"/>
              </w:rPr>
              <w:t> 8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04096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17N.m~17N.m)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Byte6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8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1"/>
                <w:sz w:val="13"/>
                <w:szCs w:val="13"/>
              </w:rPr>
              <w:t>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绕组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温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2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应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答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2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55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64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MCU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⼀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after="25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2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pacing w:val="-13"/>
          <w:sz w:val="18"/>
          <w:szCs w:val="18"/>
        </w:rPr>
        <w:t>1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使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能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FF FF FF FF FF FF FF FC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after="25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626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2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停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5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"/>
                <w:sz w:val="13"/>
                <w:szCs w:val="13"/>
              </w:rPr>
              <w:t>FF FF FF FF FF FF FF FD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after="25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626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3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MIT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动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态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数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951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412" w:after="1405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412" w:after="140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87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Byte01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065535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12.57rad~12.5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"/>
                <w:sz w:val="13"/>
                <w:szCs w:val="13"/>
              </w:rPr>
              <w:t>rad)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44" w:right="-24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Byte2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5"/>
                <w:sz w:val="13"/>
                <w:szCs w:val="13"/>
              </w:rPr>
              <w:t> 8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Byte374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4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 4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04096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44rad/s~44rad/s)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8"/>
                <w:sz w:val="13"/>
                <w:szCs w:val="13"/>
              </w:rPr>
              <w:t>Byte330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 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 4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Byte4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5"/>
                <w:sz w:val="13"/>
                <w:szCs w:val="13"/>
              </w:rPr>
              <w:t> 8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 kp[04096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5"/>
                <w:sz w:val="13"/>
                <w:szCs w:val="13"/>
              </w:rPr>
              <w:t>0500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193" w:lineRule="exact"/>
              <w:ind w:left="44" w:right="15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Byte5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Byte674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k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6"/>
                <w:sz w:val="13"/>
                <w:szCs w:val="13"/>
              </w:rPr>
              <w:t>d[04096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2"/>
                <w:sz w:val="13"/>
                <w:szCs w:val="13"/>
              </w:rPr>
              <w:t>05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8"/>
                <w:sz w:val="13"/>
                <w:szCs w:val="13"/>
              </w:rPr>
              <w:t>Byte630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4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4"/>
                <w:sz w:val="13"/>
                <w:szCs w:val="13"/>
              </w:rPr>
              <w:t> 4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Byte7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低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5"/>
                <w:sz w:val="13"/>
                <w:szCs w:val="13"/>
              </w:rPr>
              <w:t> 8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7"/>
                <w:sz w:val="13"/>
                <w:szCs w:val="13"/>
              </w:rPr>
              <w:t>04096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对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应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17N.m~17N.m)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671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4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设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点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5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"/>
                <w:sz w:val="13"/>
                <w:szCs w:val="13"/>
              </w:rPr>
              <w:t>FF FF FF FF FF FF FF FE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after="25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3671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5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清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除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错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误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及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取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常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态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tbl>
      <w:tblPr>
        <w:tblStyle w:val="TableGrid"/>
        <w:tblLayout w:type="fixed"/>
        <w:tblpPr w:leftFromText="0" w:rightFromText="0" w:vertAnchor="text" w:horzAnchor="page" w:tblpX="1440" w:tblpY="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5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after="26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3108"/>
          <w:tab w:val="left" w:pos="5224"/>
        </w:tabs>
        <w:spacing w:before="100" w:after="0" w:line="155" w:lineRule="exact"/>
        <w:ind w:left="993" w:right="0" w:firstLine="0"/>
      </w:pPr>
      <w:r>
        <w:drawing>
          <wp:anchor simplePos="0" relativeHeight="251658468" behindDoc="0" locked="0" layoutInCell="1" allowOverlap="1">
            <wp:simplePos x="0" y="0"/>
            <wp:positionH relativeFrom="page">
              <wp:posOffset>901700</wp:posOffset>
            </wp:positionH>
            <wp:positionV relativeFrom="line">
              <wp:posOffset>29065</wp:posOffset>
            </wp:positionV>
            <wp:extent cx="31241" cy="541832"/>
            <wp:effectExtent l="0" t="0" r="0" b="0"/>
            <wp:wrapNone/>
            <wp:docPr id="385" name="Picture 38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>
                      <a:picLocks noChangeAspect="0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1" cy="541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70" behindDoc="0" locked="0" layoutInCell="1" allowOverlap="1">
            <wp:simplePos x="0" y="0"/>
            <wp:positionH relativeFrom="page">
              <wp:posOffset>2245359</wp:posOffset>
            </wp:positionH>
            <wp:positionV relativeFrom="line">
              <wp:posOffset>29065</wp:posOffset>
            </wp:positionV>
            <wp:extent cx="31242" cy="541832"/>
            <wp:effectExtent l="0" t="0" r="0" b="0"/>
            <wp:wrapNone/>
            <wp:docPr id="386" name="Picture 38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>
                      <a:picLocks noChangeAspect="0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" cy="541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72" behindDoc="0" locked="0" layoutInCell="1" allowOverlap="1">
            <wp:simplePos x="0" y="0"/>
            <wp:positionH relativeFrom="page">
              <wp:posOffset>3589019</wp:posOffset>
            </wp:positionH>
            <wp:positionV relativeFrom="line">
              <wp:posOffset>29065</wp:posOffset>
            </wp:positionV>
            <wp:extent cx="31242" cy="541832"/>
            <wp:effectExtent l="0" t="0" r="0" b="0"/>
            <wp:wrapNone/>
            <wp:docPr id="387" name="Picture 38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>
                      <a:picLocks noChangeAspect="0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" cy="541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74" behindDoc="0" locked="0" layoutInCell="1" allowOverlap="1">
            <wp:simplePos x="0" y="0"/>
            <wp:positionH relativeFrom="page">
              <wp:posOffset>4932679</wp:posOffset>
            </wp:positionH>
            <wp:positionV relativeFrom="line">
              <wp:posOffset>29065</wp:posOffset>
            </wp:positionV>
            <wp:extent cx="31241" cy="541832"/>
            <wp:effectExtent l="0" t="0" r="0" b="0"/>
            <wp:wrapNone/>
            <wp:docPr id="388" name="Picture 38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>
                      <a:picLocks noChangeAspect="0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1" cy="541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描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述	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⽬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标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电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机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canid	</w:t>
      </w:r>
      <w:r>
        <w:rPr lang="zh-CN" sz="13" baseline="0" dirty="0">
          <w:jc w:val="left"/>
          <w:rFonts w:ascii="宋体" w:hAnsi="宋体" w:cs="宋体"/>
          <w:color w:val="000000"/>
          <w:spacing w:val="-3"/>
          <w:sz w:val="13"/>
          <w:szCs w:val="13"/>
        </w:rPr>
        <w:t>FF FF FF FF FF FF </w:t>
      </w:r>
      <w:r>
        <w:rPr lang="zh-CN" sz="13" baseline="0" dirty="0">
          <w:jc w:val="left"/>
          <w:rFonts w:ascii="宋体" w:hAnsi="宋体" w:cs="宋体"/>
          <w:color w:val="000000"/>
          <w:spacing w:val="-5"/>
          <w:sz w:val="13"/>
          <w:szCs w:val="13"/>
        </w:rPr>
        <w:t>F</w:t>
      </w:r>
      <w:r>
        <w:rPr lang="zh-CN" sz="13" baseline="0" dirty="0">
          <w:jc w:val="left"/>
          <w:rFonts w:ascii="宋体" w:hAnsi="宋体" w:cs="宋体"/>
          <w:color w:val="000000"/>
          <w:spacing w:val="-9"/>
          <w:sz w:val="13"/>
          <w:szCs w:val="13"/>
        </w:rPr>
        <w:t>_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CMD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 FB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193" w:lineRule="exact"/>
        <w:ind w:left="5225" w:right="3671" w:firstLine="0"/>
      </w:pP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其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中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其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中</w:t>
      </w:r>
      <w:r>
        <w:rPr lang="zh-CN" sz="13" baseline="0" dirty="0">
          <w:jc w:val="left"/>
          <w:rFonts w:ascii="宋体" w:hAnsi="宋体" w:cs="宋体"/>
          <w:color w:val="000000"/>
          <w:spacing w:val="-29"/>
          <w:sz w:val="13"/>
          <w:szCs w:val="13"/>
        </w:rPr>
        <w:t> </w:t>
      </w:r>
      <w:r>
        <w:rPr lang="zh-CN" sz="13" baseline="0" dirty="0">
          <w:jc w:val="left"/>
          <w:rFonts w:ascii="宋体" w:hAnsi="宋体" w:cs="宋体"/>
          <w:color w:val="000000"/>
          <w:spacing w:val="-5"/>
          <w:sz w:val="13"/>
          <w:szCs w:val="13"/>
        </w:rPr>
        <w:t>F</w:t>
      </w:r>
      <w:r>
        <w:rPr lang="zh-CN" sz="13" baseline="0" dirty="0">
          <w:jc w:val="left"/>
          <w:rFonts w:ascii="宋体" w:hAnsi="宋体" w:cs="宋体"/>
          <w:color w:val="000000"/>
          <w:spacing w:val="-12"/>
          <w:sz w:val="13"/>
          <w:szCs w:val="13"/>
        </w:rPr>
        <w:t>_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CMD 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字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为</w:t>
      </w:r>
      <w:r>
        <w:rPr lang="zh-CN" sz="13" baseline="0" dirty="0">
          <w:jc w:val="left"/>
          <w:rFonts w:ascii="宋体" w:hAnsi="宋体" w:cs="宋体"/>
          <w:color w:val="000000"/>
          <w:sz w:val="13"/>
          <w:szCs w:val="13"/>
        </w:rPr>
        <w:t> 0xFF</w:t>
      </w:r>
      <w:r>
        <w:rPr>
          <w:rFonts w:ascii="Times New Roman" w:hAnsi="Times New Roman" w:cs="Times New Roman"/>
          <w:sz w:val="13"/>
          <w:szCs w:val="13"/>
        </w:rPr>
        <w:t> </w:t>
      </w:r>
      <w:r>
        <w:br w:type="textWrapping" w:clear="all"/>
      </w:r>
      <w:r/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时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，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表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⽰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消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除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当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前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的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异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常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；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为</w:t>
      </w:r>
      <w:r>
        <w:rPr lang="zh-CN" sz="13" baseline="0" dirty="0">
          <w:jc w:val="left"/>
          <w:rFonts w:ascii="Arial" w:hAnsi="Arial" w:cs="Arial"/>
          <w:color w:val="000000"/>
          <w:sz w:val="13"/>
          <w:szCs w:val="13"/>
        </w:rPr>
        <w:t>其</w:t>
      </w:r>
      <w:r>
        <w:rPr lang="zh-CN" sz="13" baseline="0" dirty="0">
          <w:jc w:val="left"/>
          <w:rFonts w:ascii="Arial" w:hAnsi="Arial" w:cs="Arial"/>
          <w:color w:val="000000"/>
          <w:spacing w:val="-20"/>
          <w:sz w:val="13"/>
          <w:szCs w:val="13"/>
        </w:rPr>
        <w:t>他</w:t>
      </w:r>
      <w:r>
        <w:rPr>
          <w:rFonts w:ascii="Times New Roman" w:hAnsi="Times New Roman" w:cs="Times New Roman"/>
          <w:sz w:val="13"/>
          <w:szCs w:val="13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4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39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5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403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3" w:after="0" w:line="155" w:lineRule="exact"/>
              <w:ind w:left="-16" w:right="65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何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将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在回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的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 BYTE1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40" w:after="67" w:line="128" w:lineRule="exact"/>
              <w:ind w:left="-16" w:right="1260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回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传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错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after="1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60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清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异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常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态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应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答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帧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55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7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6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792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32" w:after="824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32" w:after="824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0" w:line="155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193" w:lineRule="exact"/>
              <w:ind w:left="44" w:right="181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e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3"/>
                <w:sz w:val="13"/>
                <w:szCs w:val="13"/>
              </w:rPr>
              <w:t>14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0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ault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值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9"/>
                <w:sz w:val="13"/>
                <w:szCs w:val="13"/>
              </w:rPr>
              <w:t>(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⾮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9"/>
                <w:sz w:val="13"/>
                <w:szCs w:val="13"/>
              </w:rPr>
              <w:t>0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正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常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2"/>
                <w:sz w:val="13"/>
                <w:szCs w:val="13"/>
              </w:rPr>
              <w:t>bit14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转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4"/>
                <w:sz w:val="13"/>
                <w:szCs w:val="13"/>
              </w:rPr>
              <w:t>i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⽅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3"/>
                <w:sz w:val="13"/>
                <w:szCs w:val="13"/>
              </w:rPr>
              <w:t>t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载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5"/>
                <w:sz w:val="13"/>
                <w:szCs w:val="13"/>
              </w:rPr>
              <w:t>bit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3"/>
                <w:sz w:val="13"/>
                <w:szCs w:val="13"/>
              </w:rPr>
              <w:t>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编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未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定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5"/>
                <w:sz w:val="13"/>
                <w:szCs w:val="13"/>
              </w:rPr>
              <w:t>bit3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1" w:line="193" w:lineRule="exact"/>
              <w:ind w:left="44" w:right="181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5"/>
                <w:sz w:val="13"/>
                <w:szCs w:val="13"/>
              </w:rPr>
              <w:t>bit2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压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0"/>
                <w:sz w:val="13"/>
                <w:szCs w:val="13"/>
              </w:rPr>
              <w:t>bit1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驱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动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芯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24"/>
                <w:sz w:val="13"/>
                <w:szCs w:val="13"/>
              </w:rPr>
              <w:t>bit0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温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故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障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145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181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6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设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2" w:line="240" w:lineRule="auto"/>
              <w:ind w:left="-16" w:right="1275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6" w:right="1246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019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46" w:after="438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46" w:after="438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4" w:right="36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FF FF FF FF FF FF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 FC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运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pacing w:val="-3"/>
                <w:sz w:val="13"/>
                <w:szCs w:val="13"/>
              </w:rPr>
              <w:t>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MIT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0" w:after="51" w:line="155" w:lineRule="exact"/>
              <w:ind w:left="44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4815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7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改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宋体" w:hAnsi="宋体" w:cs="宋体"/>
          <w:color w:val="000000"/>
          <w:spacing w:val="-7"/>
          <w:sz w:val="18"/>
          <w:szCs w:val="18"/>
        </w:rPr>
        <w:t>C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ANID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5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1" w:line="240" w:lineRule="auto"/>
              <w:ind w:left="-16" w:right="1275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1246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633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3" w:after="244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3" w:after="244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8" w:after="51" w:line="193" w:lineRule="exact"/>
              <w:ind w:left="44" w:right="36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FF FF FF FF FF FF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pacing w:val="-3"/>
                <w:sz w:val="13"/>
                <w:szCs w:val="13"/>
              </w:rPr>
              <w:t>改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的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4815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8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改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换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，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新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上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电⽣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效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6" w:right="1275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1246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212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38" w:after="539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38" w:after="539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8" w:after="0" w:line="193" w:lineRule="exact"/>
              <w:ind w:left="44" w:right="36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FF FF FF FF FF FF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 FD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pacing w:val="-3"/>
                <w:sz w:val="13"/>
                <w:szCs w:val="13"/>
              </w:rPr>
              <w:t>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52" w:line="193" w:lineRule="exact"/>
              <w:ind w:left="44" w:right="455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型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0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有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（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默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）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Canopen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>
              <w:br w:type="textWrapping" w:clear="all"/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MIT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议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4815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9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改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主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机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canid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2125"/>
        <w:gridCol w:w="2116"/>
        <w:gridCol w:w="2115"/>
      </w:tblGrid>
      <w:tr>
        <w:trPr>
          <w:trHeight w:hRule="exact" w:val="25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9" w:after="52" w:line="240" w:lineRule="auto"/>
              <w:ind w:left="-16" w:right="1275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-16" w:right="1246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633"/>
        </w:trPr>
        <w:tc>
          <w:tcPr>
            <w:tcW w:w="212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6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52" w:after="245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2115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52" w:line="193" w:lineRule="exact"/>
              <w:ind w:left="44" w:right="165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FF FF FF FF FF FF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9"/>
                <w:sz w:val="13"/>
                <w:szCs w:val="13"/>
              </w:rPr>
              <w:t> 01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中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29"/>
                <w:sz w:val="13"/>
                <w:szCs w:val="13"/>
              </w:rPr>
              <w:t> 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5"/>
                <w:sz w:val="13"/>
                <w:szCs w:val="13"/>
              </w:rPr>
              <w:t>F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2"/>
                <w:sz w:val="13"/>
                <w:szCs w:val="13"/>
              </w:rPr>
              <w:t>_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CMD 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字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节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为为主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pacing w:val="-3"/>
                <w:sz w:val="13"/>
                <w:szCs w:val="13"/>
              </w:rPr>
              <w:t>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7703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10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pacing w:val="-15"/>
          <w:sz w:val="18"/>
          <w:szCs w:val="18"/>
        </w:rPr>
        <w:t>令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68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40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591"/>
        <w:gridCol w:w="1591"/>
        <w:gridCol w:w="1582"/>
        <w:gridCol w:w="1591"/>
      </w:tblGrid>
      <w:tr>
        <w:trPr>
          <w:trHeight w:hRule="exact" w:val="25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8" w:after="52" w:line="240" w:lineRule="auto"/>
              <w:ind w:left="69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2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019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45" w:after="438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45" w:after="438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3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45" w:after="438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9" w:right="4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Byte03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rad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32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8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rad/s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32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0" w:after="51" w:line="155" w:lineRule="exact"/>
              <w:ind w:left="49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13" w:lineRule="exact"/>
        <w:ind w:left="920" w:right="4286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 lang="zh-CN" sz="18" baseline="0" dirty="0">
          <w:jc w:val="left"/>
          <w:rFonts w:ascii="宋体" w:hAnsi="宋体" w:cs="宋体"/>
          <w:color w:val="000000"/>
          <w:spacing w:val="-13"/>
          <w:sz w:val="18"/>
          <w:szCs w:val="18"/>
        </w:rPr>
        <w:t>11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：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速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度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制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指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令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tbl>
      <w:tblPr>
        <w:tblStyle w:val="TableGrid"/>
        <w:tblLayout w:type="fixed"/>
        <w:tblpPr w:leftFromText="0" w:rightFromText="0" w:vertAnchor="text" w:horzAnchor="page" w:tblpX="1440" w:tblpY="-270"/>
        <w:tblOverlap w:val="never"/>
        "
        <w:tblW w:w="6337" w:type="dxa"/>
        <w:tblLook w:val="04A0" w:firstRow="1" w:lastRow="0" w:firstColumn="1" w:lastColumn="0" w:noHBand="0" w:noVBand="1"/>
      </w:tblPr>
      <w:tblGrid>
        <w:gridCol w:w="1591"/>
        <w:gridCol w:w="1591"/>
        <w:gridCol w:w="1582"/>
        <w:gridCol w:w="1591"/>
      </w:tblGrid>
      <w:tr>
        <w:trPr>
          <w:trHeight w:hRule="exact" w:val="24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域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1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11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7"/>
                <w:sz w:val="13"/>
                <w:szCs w:val="13"/>
              </w:rPr>
              <w:t>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zh-CN"/>
              </w:rPr>
            </w:pPr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  <w:shd w:val="clear" w:color="auto" w:fill="F7F6F3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9" w:after="51" w:line="240" w:lineRule="auto"/>
              <w:ind w:left="-11" w:right="746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8Byte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数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据</w:t>
            </w:r>
            <w:r>
              <w:rPr lang="zh-CN" sz="13" baseline="0" dirty="0">
                <w:jc w:val="left"/>
                <w:rFonts w:ascii="Arial" w:hAnsi="Arial" w:cs="Arial"/>
                <w:b/>
                <w:bCs/>
                <w:color w:val="000000"/>
                <w:sz w:val="13"/>
                <w:szCs w:val="13"/>
              </w:rPr>
              <w:t>区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246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7" w:right="-18" w:firstLine="0"/>
              <w:jc w:val="right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⼤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⼩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1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0"/>
                <w:sz w:val="13"/>
                <w:szCs w:val="13"/>
              </w:rPr>
              <w:t>bit108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6" w:right="-18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bit70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0" w:after="51" w:line="240" w:lineRule="auto"/>
              <w:ind w:left="-11" w:right="717" w:firstLine="0"/>
              <w:jc w:val="right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Byte0Byte7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  <w:tr>
        <w:trPr>
          <w:trHeight w:hRule="exact" w:val="1019"/>
        </w:trPr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46" w:after="438" w:line="240" w:lineRule="auto"/>
              <w:ind w:left="53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描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述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46" w:after="438" w:line="240" w:lineRule="auto"/>
              <w:ind w:left="69" w:right="-18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2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82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46" w:after="438" w:line="240" w:lineRule="auto"/>
              <w:ind w:left="64" w:right="-18" w:firstLine="0"/>
            </w:pP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机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canid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  <w:tc>
          <w:tcPr>
            <w:tcW w:w="1591" w:type="dxa"/>
            <w:tcBorders>
              <w:top w:val="single" w:sz="4" w:space="0" w:color="37352F"/>
              <w:left w:val="single" w:sz="4" w:space="0" w:color="37352F"/>
              <w:bottom w:val="single" w:sz="4" w:space="0" w:color="37352F"/>
              <w:right w:val="single" w:sz="4" w:space="0" w:color="37352F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7" w:after="0" w:line="193" w:lineRule="exact"/>
              <w:ind w:left="49" w:right="4" w:firstLine="0"/>
              <w:jc w:val="both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Byte03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⽬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标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rad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32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Byte4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48"/>
                <w:sz w:val="13"/>
                <w:szCs w:val="13"/>
              </w:rPr>
              <w:t>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7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：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速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置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模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式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电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流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限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制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3"/>
                <w:sz w:val="13"/>
                <w:szCs w:val="13"/>
              </w:rPr>
              <w:t>rad/s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，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0" w:after="52" w:line="155" w:lineRule="exact"/>
              <w:ind w:left="49" w:right="0" w:firstLine="0"/>
            </w:pPr>
            <w:r/>
            <w:r>
              <w:rPr lang="zh-CN" sz="13" baseline="0" dirty="0">
                <w:jc w:val="left"/>
                <w:rFonts w:ascii="宋体" w:hAnsi="宋体" w:cs="宋体"/>
                <w:color w:val="000000"/>
                <w:sz w:val="13"/>
                <w:szCs w:val="13"/>
              </w:rPr>
              <w:t>32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位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单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精</w:t>
            </w:r>
            <w:r>
              <w:rPr lang="zh-CN" sz="13" baseline="0" dirty="0">
                <w:jc w:val="left"/>
                <w:rFonts w:ascii="Arial" w:hAnsi="Arial" w:cs="Arial"/>
                <w:color w:val="000000"/>
                <w:sz w:val="13"/>
                <w:szCs w:val="13"/>
              </w:rPr>
              <w:t>度</w:t>
            </w:r>
            <w:r>
              <w:rPr lang="zh-CN" sz="13" baseline="0" dirty="0">
                <w:jc w:val="left"/>
                <w:rFonts w:ascii="宋体" w:hAnsi="宋体" w:cs="宋体"/>
                <w:color w:val="000000"/>
                <w:spacing w:val="-11"/>
                <w:sz w:val="13"/>
                <w:szCs w:val="13"/>
              </w:rPr>
              <w:t>float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96" w:after="0" w:line="178" w:lineRule="exact"/>
        <w:ind w:left="920" w:right="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：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答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31"/>
          <w:sz w:val="14"/>
          <w:szCs w:val="14"/>
        </w:rPr>
        <w:t>1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运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控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627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-370586</wp:posOffset>
            </wp:positionV>
            <wp:extent cx="4141978" cy="1875281"/>
            <wp:effectExtent l="0" t="0" r="0" b="0"/>
            <wp:wrapNone/>
            <wp:docPr id="389" name="Picture 38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>
                      <a:picLocks noChangeAspect="0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8" cy="1875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94" w:lineRule="exact"/>
        <w:ind w:left="920" w:right="3385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默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于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；</w:t>
      </w:r>
      <w:r>
        <w:rPr>
          <w:rFonts w:ascii="Times New Roman" w:hAnsi="Times New Roman" w:cs="Times New Roman"/>
          <w:sz w:val="14"/>
          <w:szCs w:val="14"/>
        </w:rPr>
        <w:t> </w:t>
      </w:r>
      <w:r>
        <w:br w:type="textWrapping" w:clear="all"/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3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pacing w:val="-12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183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速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度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707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-195462</wp:posOffset>
            </wp:positionV>
            <wp:extent cx="4141978" cy="1326133"/>
            <wp:effectExtent l="0" t="0" r="0" b="0"/>
            <wp:wrapNone/>
            <wp:docPr id="390" name="Picture 39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>
                      <a:picLocks noChangeAspect="0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8" cy="1326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5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883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 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22" w:lineRule="exact"/>
        <w:ind w:left="920" w:right="0" w:firstLine="0"/>
      </w:pPr>
      <w:r/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位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置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模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式</w:t>
      </w:r>
      <w:r>
        <w:rPr lang="zh-CN" sz="18" baseline="0" dirty="0">
          <w:jc w:val="left"/>
          <w:rFonts w:ascii="宋体" w:hAnsi="宋体" w:cs="宋体"/>
          <w:color w:val="000000"/>
          <w:spacing w:val="-49"/>
          <w:sz w:val="18"/>
          <w:szCs w:val="18"/>
        </w:rPr>
        <w:t> 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（</w:t>
      </w:r>
      <w:r>
        <w:rPr lang="zh-CN" sz="18" baseline="0" dirty="0">
          <w:jc w:val="left"/>
          <w:rFonts w:ascii="宋体" w:hAnsi="宋体" w:cs="宋体"/>
          <w:color w:val="000000"/>
          <w:sz w:val="18"/>
          <w:szCs w:val="18"/>
        </w:rPr>
        <w:t>CSP</w:t>
      </w:r>
      <w:r>
        <w:rPr lang="zh-CN" sz="18" baseline="0" dirty="0">
          <w:jc w:val="left"/>
          <w:rFonts w:ascii="Arial" w:hAnsi="Arial" w:cs="Arial"/>
          <w:b/>
          <w:bCs/>
          <w:color w:val="000000"/>
          <w:sz w:val="18"/>
          <w:szCs w:val="18"/>
        </w:rPr>
        <w:t>）</w:t>
      </w:r>
      <w:r>
        <w:rPr>
          <w:rFonts w:ascii="Times New Roman" w:hAnsi="Times New Roman" w:cs="Times New Roman"/>
          <w:sz w:val="18"/>
          <w:szCs w:val="1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827" behindDoc="0" locked="0" layoutInCell="1" allowOverlap="1">
            <wp:simplePos x="0" y="0"/>
            <wp:positionH relativeFrom="page">
              <wp:posOffset>1714754</wp:posOffset>
            </wp:positionH>
            <wp:positionV relativeFrom="paragraph">
              <wp:posOffset>-34560</wp:posOffset>
            </wp:positionV>
            <wp:extent cx="4141978" cy="835405"/>
            <wp:effectExtent l="0" t="0" r="0" b="0"/>
            <wp:wrapNone/>
            <wp:docPr id="391" name="Picture 39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>
                      <a:picLocks noChangeAspect="0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1978" cy="8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704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pacing w:val="-3"/>
          <w:sz w:val="15"/>
          <w:szCs w:val="15"/>
        </w:rPr>
        <w:t>4</w:t>
      </w:r>
      <w:r>
        <w:rPr lang="zh-CN" sz="15" baseline="0" dirty="0">
          <w:jc w:val="left"/>
          <w:rFonts w:ascii="宋体" w:hAnsi="宋体" w:cs="宋体"/>
          <w:color w:val="000000"/>
          <w:spacing w:val="-35"/>
          <w:sz w:val="15"/>
          <w:szCs w:val="15"/>
        </w:rPr>
        <w:t>1</w:t>
      </w:r>
      <w:r>
        <w:rPr>
          <w:rFonts w:ascii="Times New Roman" w:hAnsi="Times New Roman" w:cs="Times New Roman"/>
          <w:sz w:val="15"/>
          <w:szCs w:val="15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920" w:right="880" w:firstLine="0"/>
      </w:pP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6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为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 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使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运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pacing w:val="-11"/>
          <w:sz w:val="14"/>
          <w:szCs w:val="14"/>
        </w:rPr>
        <w:t>1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 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模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式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参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数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写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⼊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命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10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最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⼤</w:t>
      </w:r>
      <w:r>
        <w:rPr>
          <w:rFonts w:ascii="Times New Roman" w:hAnsi="Times New Roman" w:cs="Times New Roman"/>
          <w:sz w:val="14"/>
          <w:szCs w:val="14"/>
        </w:rPr>
        <w:t> </w:t>
      </w:r>
      <w:r/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速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度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绝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对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值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预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设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位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置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⟶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发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送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电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机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停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⽌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帧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（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指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令</w:t>
      </w:r>
      <w:r>
        <w:rPr lang="zh-CN" sz="14" baseline="0" dirty="0">
          <w:jc w:val="left"/>
          <w:rFonts w:ascii="宋体" w:hAnsi="宋体" w:cs="宋体"/>
          <w:color w:val="000000"/>
          <w:sz w:val="14"/>
          <w:szCs w:val="14"/>
        </w:rPr>
        <w:t>2</w:t>
      </w:r>
      <w:r>
        <w:rPr lang="zh-CN" sz="14" baseline="0" dirty="0">
          <w:jc w:val="left"/>
          <w:rFonts w:ascii="Arial" w:hAnsi="Arial" w:cs="Arial"/>
          <w:color w:val="000000"/>
          <w:sz w:val="14"/>
          <w:szCs w:val="14"/>
        </w:rPr>
        <w:t>）</w:t>
      </w:r>
      <w:r>
        <w:rPr>
          <w:rFonts w:ascii="Times New Roman" w:hAnsi="Times New Roman" w:cs="Times New Roman"/>
          <w:sz w:val="14"/>
          <w:szCs w:val="1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6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28" w:h="16848"/>
          <w:pgMar w:top="343" w:right="500" w:bottom="275" w:left="500" w:header="708" w:footer="708" w:gutter="0"/>
          <w:docGrid w:linePitch="360"/>
        </w:sectPr>
        <w:tabs>
          <w:tab w:val="left" w:pos="10671"/>
        </w:tabs>
        <w:spacing w:before="0" w:after="0" w:line="181" w:lineRule="exact"/>
        <w:ind w:left="20" w:right="0" w:firstLine="0"/>
      </w:pPr>
      <w:r/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RS02CHN	</w:t>
      </w:r>
      <w:r>
        <w:rPr lang="zh-CN" sz="15" baseline="0" dirty="0">
          <w:jc w:val="left"/>
          <w:rFonts w:ascii="宋体" w:hAnsi="宋体" w:cs="宋体"/>
          <w:color w:val="000000"/>
          <w:sz w:val="15"/>
          <w:szCs w:val="15"/>
        </w:rPr>
        <w:t>42</w:t>
      </w:r>
      <w:r>
        <w:rPr>
          <w:rFonts w:ascii="Times New Roman" w:hAnsi="Times New Roman" w:cs="Times New Roman"/>
          <w:sz w:val="15"/>
          <w:szCs w:val="15"/>
        </w:rPr>
        <w:t> </w:t>
      </w:r>
      <w:r/>
    </w:p>
    <w:p>
      <w:r/>
    </w:p>
    <w:sectPr>
      <w:type w:val="continuous"/>
      <w:pgSz w:w="11928" w:h="16848"/>
      <w:pgMar w:top="343" w:right="500" w:bottom="275" w:left="5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159"/>
      <w:ind w:left="511"/>
    </w:pPr>
    <w:rPr>
      <w:rFonts w:ascii="Algerian" w:hAnsi="Algerian" w:eastAsia="Algerian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  <w:style w:type="table" w:styleId="TableGrid">
    <w:name w:val="Table Grid"/>
    <w:basedOn w:val="TableNormal"/>
    <w:uiPriority w:val="59"/>
    <w:rsid w:val="00D96C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100" Type="http://schemas.openxmlformats.org/officeDocument/2006/relationships/hyperlink" TargetMode="External" Target="https://www.notion.so/www.robstride.com"/><Relationship Id="rId102" Type="http://schemas.openxmlformats.org/officeDocument/2006/relationships/image" Target="media/image102.png"/><Relationship Id="rId104" Type="http://schemas.openxmlformats.org/officeDocument/2006/relationships/image" Target="media/image104.png"/><Relationship Id="rId105" Type="http://schemas.openxmlformats.org/officeDocument/2006/relationships/image" Target="media/image105.png"/><Relationship Id="rId106" Type="http://schemas.openxmlformats.org/officeDocument/2006/relationships/image" Target="media/image106.png"/><Relationship Id="rId107" Type="http://schemas.openxmlformats.org/officeDocument/2006/relationships/image" Target="media/image107.png"/><Relationship Id="rId108" Type="http://schemas.openxmlformats.org/officeDocument/2006/relationships/image" Target="media/image108.png"/><Relationship Id="rId109" Type="http://schemas.openxmlformats.org/officeDocument/2006/relationships/hyperlink" TargetMode="External" Target="http://www.robstride.com/"/><Relationship Id="rId112" Type="http://schemas.openxmlformats.org/officeDocument/2006/relationships/image" Target="media/image112.png"/><Relationship Id="rId142" Type="http://schemas.openxmlformats.org/officeDocument/2006/relationships/image" Target="media/image142.png"/><Relationship Id="rId143" Type="http://schemas.openxmlformats.org/officeDocument/2006/relationships/image" Target="media/image143.png"/><Relationship Id="rId144" Type="http://schemas.openxmlformats.org/officeDocument/2006/relationships/image" Target="media/image144.png"/><Relationship Id="rId145" Type="http://schemas.openxmlformats.org/officeDocument/2006/relationships/image" Target="media/image145.png"/><Relationship Id="rId146" Type="http://schemas.openxmlformats.org/officeDocument/2006/relationships/image" Target="media/image146.png"/><Relationship Id="rId147" Type="http://schemas.openxmlformats.org/officeDocument/2006/relationships/image" Target="media/image147.png"/><Relationship Id="rId148" Type="http://schemas.openxmlformats.org/officeDocument/2006/relationships/image" Target="media/image148.png"/><Relationship Id="rId149" Type="http://schemas.openxmlformats.org/officeDocument/2006/relationships/image" Target="media/image149.png"/><Relationship Id="rId150" Type="http://schemas.openxmlformats.org/officeDocument/2006/relationships/image" Target="media/image150.png"/><Relationship Id="rId151" Type="http://schemas.openxmlformats.org/officeDocument/2006/relationships/image" Target="media/image151.png"/><Relationship Id="rId152" Type="http://schemas.openxmlformats.org/officeDocument/2006/relationships/image" Target="media/image152.png"/><Relationship Id="rId153" Type="http://schemas.openxmlformats.org/officeDocument/2006/relationships/hyperlink" TargetMode="External" Target="http://0.0.0.1"/><Relationship Id="rId154" Type="http://schemas.openxmlformats.org/officeDocument/2006/relationships/image" Target="media/image154.png"/><Relationship Id="rId155" Type="http://schemas.openxmlformats.org/officeDocument/2006/relationships/image" Target="media/image155.png"/><Relationship Id="rId156" Type="http://schemas.openxmlformats.org/officeDocument/2006/relationships/image" Target="media/image156.png"/><Relationship Id="rId157" Type="http://schemas.openxmlformats.org/officeDocument/2006/relationships/image" Target="media/image157.png"/><Relationship Id="rId158" Type="http://schemas.openxmlformats.org/officeDocument/2006/relationships/image" Target="media/image158.png"/><Relationship Id="rId159" Type="http://schemas.openxmlformats.org/officeDocument/2006/relationships/image" Target="media/image159.png"/><Relationship Id="rId160" Type="http://schemas.openxmlformats.org/officeDocument/2006/relationships/image" Target="media/image160.png"/><Relationship Id="rId161" Type="http://schemas.openxmlformats.org/officeDocument/2006/relationships/image" Target="media/image161.png"/><Relationship Id="rId162" Type="http://schemas.openxmlformats.org/officeDocument/2006/relationships/image" Target="media/image162.png"/><Relationship Id="rId163" Type="http://schemas.openxmlformats.org/officeDocument/2006/relationships/image" Target="media/image163.png"/><Relationship Id="rId164" Type="http://schemas.openxmlformats.org/officeDocument/2006/relationships/image" Target="media/image164.png"/><Relationship Id="rId165" Type="http://schemas.openxmlformats.org/officeDocument/2006/relationships/image" Target="media/image165.png"/><Relationship Id="rId166" Type="http://schemas.openxmlformats.org/officeDocument/2006/relationships/image" Target="media/image166.png"/><Relationship Id="rId167" Type="http://schemas.openxmlformats.org/officeDocument/2006/relationships/image" Target="media/image167.png"/><Relationship Id="rId168" Type="http://schemas.openxmlformats.org/officeDocument/2006/relationships/image" Target="media/image168.png"/><Relationship Id="rId169" Type="http://schemas.openxmlformats.org/officeDocument/2006/relationships/image" Target="media/image169.png"/><Relationship Id="rId170" Type="http://schemas.openxmlformats.org/officeDocument/2006/relationships/image" Target="media/image170.png"/><Relationship Id="rId171" Type="http://schemas.openxmlformats.org/officeDocument/2006/relationships/image" Target="media/image171.png"/><Relationship Id="rId172" Type="http://schemas.openxmlformats.org/officeDocument/2006/relationships/image" Target="media/image172.png"/><Relationship Id="rId173" Type="http://schemas.openxmlformats.org/officeDocument/2006/relationships/image" Target="media/image173.png"/><Relationship Id="rId174" Type="http://schemas.openxmlformats.org/officeDocument/2006/relationships/image" Target="media/image174.png"/><Relationship Id="rId175" Type="http://schemas.openxmlformats.org/officeDocument/2006/relationships/image" Target="media/image175.png"/><Relationship Id="rId176" Type="http://schemas.openxmlformats.org/officeDocument/2006/relationships/image" Target="media/image176.png"/><Relationship Id="rId177" Type="http://schemas.openxmlformats.org/officeDocument/2006/relationships/image" Target="media/image177.png"/><Relationship Id="rId178" Type="http://schemas.openxmlformats.org/officeDocument/2006/relationships/image" Target="media/image178.png"/><Relationship Id="rId179" Type="http://schemas.openxmlformats.org/officeDocument/2006/relationships/image" Target="media/image179.png"/><Relationship Id="rId180" Type="http://schemas.openxmlformats.org/officeDocument/2006/relationships/image" Target="media/image180.png"/><Relationship Id="rId181" Type="http://schemas.openxmlformats.org/officeDocument/2006/relationships/image" Target="media/image181.png"/><Relationship Id="rId182" Type="http://schemas.openxmlformats.org/officeDocument/2006/relationships/image" Target="media/image182.png"/><Relationship Id="rId183" Type="http://schemas.openxmlformats.org/officeDocument/2006/relationships/image" Target="media/image183.png"/><Relationship Id="rId184" Type="http://schemas.openxmlformats.org/officeDocument/2006/relationships/image" Target="media/image184.png"/><Relationship Id="rId185" Type="http://schemas.openxmlformats.org/officeDocument/2006/relationships/image" Target="media/image185.png"/><Relationship Id="rId186" Type="http://schemas.openxmlformats.org/officeDocument/2006/relationships/image" Target="media/image186.png"/><Relationship Id="rId187" Type="http://schemas.openxmlformats.org/officeDocument/2006/relationships/image" Target="media/image187.png"/><Relationship Id="rId188" Type="http://schemas.openxmlformats.org/officeDocument/2006/relationships/image" Target="media/image188.png"/><Relationship Id="rId189" Type="http://schemas.openxmlformats.org/officeDocument/2006/relationships/image" Target="media/image189.png"/><Relationship Id="rId190" Type="http://schemas.openxmlformats.org/officeDocument/2006/relationships/image" Target="media/image190.png"/><Relationship Id="rId191" Type="http://schemas.openxmlformats.org/officeDocument/2006/relationships/image" Target="media/image191.png"/><Relationship Id="rId192" Type="http://schemas.openxmlformats.org/officeDocument/2006/relationships/image" Target="media/image192.png"/><Relationship Id="rId193" Type="http://schemas.openxmlformats.org/officeDocument/2006/relationships/image" Target="media/image193.png"/><Relationship Id="rId194" Type="http://schemas.openxmlformats.org/officeDocument/2006/relationships/image" Target="media/image194.png"/><Relationship Id="rId195" Type="http://schemas.openxmlformats.org/officeDocument/2006/relationships/image" Target="media/image195.png"/><Relationship Id="rId196" Type="http://schemas.openxmlformats.org/officeDocument/2006/relationships/image" Target="media/image196.png"/><Relationship Id="rId197" Type="http://schemas.openxmlformats.org/officeDocument/2006/relationships/image" Target="media/image197.png"/><Relationship Id="rId198" Type="http://schemas.openxmlformats.org/officeDocument/2006/relationships/image" Target="media/image198.png"/><Relationship Id="rId199" Type="http://schemas.openxmlformats.org/officeDocument/2006/relationships/image" Target="media/image199.png"/><Relationship Id="rId200" Type="http://schemas.openxmlformats.org/officeDocument/2006/relationships/image" Target="media/image200.png"/><Relationship Id="rId201" Type="http://schemas.openxmlformats.org/officeDocument/2006/relationships/image" Target="media/image201.png"/><Relationship Id="rId202" Type="http://schemas.openxmlformats.org/officeDocument/2006/relationships/image" Target="media/image202.png"/><Relationship Id="rId203" Type="http://schemas.openxmlformats.org/officeDocument/2006/relationships/image" Target="media/image203.png"/><Relationship Id="rId204" Type="http://schemas.openxmlformats.org/officeDocument/2006/relationships/image" Target="media/image204.png"/><Relationship Id="rId205" Type="http://schemas.openxmlformats.org/officeDocument/2006/relationships/image" Target="media/image205.png"/><Relationship Id="rId206" Type="http://schemas.openxmlformats.org/officeDocument/2006/relationships/image" Target="media/image206.png"/><Relationship Id="rId207" Type="http://schemas.openxmlformats.org/officeDocument/2006/relationships/image" Target="media/image207.png"/><Relationship Id="rId208" Type="http://schemas.openxmlformats.org/officeDocument/2006/relationships/image" Target="media/image208.png"/><Relationship Id="rId209" Type="http://schemas.openxmlformats.org/officeDocument/2006/relationships/image" Target="media/image209.png"/><Relationship Id="rId210" Type="http://schemas.openxmlformats.org/officeDocument/2006/relationships/image" Target="media/image210.png"/><Relationship Id="rId211" Type="http://schemas.openxmlformats.org/officeDocument/2006/relationships/image" Target="media/image211.png"/><Relationship Id="rId212" Type="http://schemas.openxmlformats.org/officeDocument/2006/relationships/image" Target="media/image212.png"/><Relationship Id="rId213" Type="http://schemas.openxmlformats.org/officeDocument/2006/relationships/image" Target="media/image213.png"/><Relationship Id="rId214" Type="http://schemas.openxmlformats.org/officeDocument/2006/relationships/image" Target="media/image214.png"/><Relationship Id="rId215" Type="http://schemas.openxmlformats.org/officeDocument/2006/relationships/image" Target="media/image215.png"/><Relationship Id="rId216" Type="http://schemas.openxmlformats.org/officeDocument/2006/relationships/image" Target="media/image216.png"/><Relationship Id="rId217" Type="http://schemas.openxmlformats.org/officeDocument/2006/relationships/image" Target="media/image217.png"/><Relationship Id="rId218" Type="http://schemas.openxmlformats.org/officeDocument/2006/relationships/image" Target="media/image218.png"/><Relationship Id="rId219" Type="http://schemas.openxmlformats.org/officeDocument/2006/relationships/image" Target="media/image219.png"/><Relationship Id="rId220" Type="http://schemas.openxmlformats.org/officeDocument/2006/relationships/image" Target="media/image220.png"/><Relationship Id="rId221" Type="http://schemas.openxmlformats.org/officeDocument/2006/relationships/image" Target="media/image221.png"/><Relationship Id="rId222" Type="http://schemas.openxmlformats.org/officeDocument/2006/relationships/image" Target="media/image222.png"/><Relationship Id="rId223" Type="http://schemas.openxmlformats.org/officeDocument/2006/relationships/image" Target="media/image223.png"/><Relationship Id="rId224" Type="http://schemas.openxmlformats.org/officeDocument/2006/relationships/image" Target="media/image224.png"/><Relationship Id="rId225" Type="http://schemas.openxmlformats.org/officeDocument/2006/relationships/image" Target="media/image225.png"/><Relationship Id="rId226" Type="http://schemas.openxmlformats.org/officeDocument/2006/relationships/image" Target="media/image226.png"/><Relationship Id="rId227" Type="http://schemas.openxmlformats.org/officeDocument/2006/relationships/image" Target="media/image227.png"/><Relationship Id="rId228" Type="http://schemas.openxmlformats.org/officeDocument/2006/relationships/image" Target="media/image228.png"/><Relationship Id="rId229" Type="http://schemas.openxmlformats.org/officeDocument/2006/relationships/image" Target="media/image229.png"/><Relationship Id="rId230" Type="http://schemas.openxmlformats.org/officeDocument/2006/relationships/image" Target="media/image230.png"/><Relationship Id="rId231" Type="http://schemas.openxmlformats.org/officeDocument/2006/relationships/image" Target="media/image231.png"/><Relationship Id="rId232" Type="http://schemas.openxmlformats.org/officeDocument/2006/relationships/image" Target="media/image232.png"/><Relationship Id="rId233" Type="http://schemas.openxmlformats.org/officeDocument/2006/relationships/image" Target="media/image233.png"/><Relationship Id="rId234" Type="http://schemas.openxmlformats.org/officeDocument/2006/relationships/image" Target="media/image234.png"/><Relationship Id="rId235" Type="http://schemas.openxmlformats.org/officeDocument/2006/relationships/image" Target="media/image235.png"/><Relationship Id="rId236" Type="http://schemas.openxmlformats.org/officeDocument/2006/relationships/image" Target="media/image236.png"/><Relationship Id="rId237" Type="http://schemas.openxmlformats.org/officeDocument/2006/relationships/image" Target="media/image237.png"/><Relationship Id="rId238" Type="http://schemas.openxmlformats.org/officeDocument/2006/relationships/image" Target="media/image238.png"/><Relationship Id="rId239" Type="http://schemas.openxmlformats.org/officeDocument/2006/relationships/image" Target="media/image239.png"/><Relationship Id="rId240" Type="http://schemas.openxmlformats.org/officeDocument/2006/relationships/image" Target="media/image240.png"/><Relationship Id="rId241" Type="http://schemas.openxmlformats.org/officeDocument/2006/relationships/image" Target="media/image241.png"/><Relationship Id="rId242" Type="http://schemas.openxmlformats.org/officeDocument/2006/relationships/image" Target="media/image242.png"/><Relationship Id="rId243" Type="http://schemas.openxmlformats.org/officeDocument/2006/relationships/image" Target="media/image243.png"/><Relationship Id="rId244" Type="http://schemas.openxmlformats.org/officeDocument/2006/relationships/image" Target="media/image244.png"/><Relationship Id="rId245" Type="http://schemas.openxmlformats.org/officeDocument/2006/relationships/image" Target="media/image245.png"/><Relationship Id="rId246" Type="http://schemas.openxmlformats.org/officeDocument/2006/relationships/image" Target="media/image246.png"/><Relationship Id="rId247" Type="http://schemas.openxmlformats.org/officeDocument/2006/relationships/image" Target="media/image247.png"/><Relationship Id="rId248" Type="http://schemas.openxmlformats.org/officeDocument/2006/relationships/image" Target="media/image248.png"/><Relationship Id="rId249" Type="http://schemas.openxmlformats.org/officeDocument/2006/relationships/image" Target="media/image249.png"/><Relationship Id="rId250" Type="http://schemas.openxmlformats.org/officeDocument/2006/relationships/image" Target="media/image250.png"/><Relationship Id="rId251" Type="http://schemas.openxmlformats.org/officeDocument/2006/relationships/image" Target="media/image251.png"/><Relationship Id="rId252" Type="http://schemas.openxmlformats.org/officeDocument/2006/relationships/image" Target="media/image252.png"/><Relationship Id="rId253" Type="http://schemas.openxmlformats.org/officeDocument/2006/relationships/image" Target="media/image253.png"/><Relationship Id="rId254" Type="http://schemas.openxmlformats.org/officeDocument/2006/relationships/image" Target="media/image254.png"/><Relationship Id="rId255" Type="http://schemas.openxmlformats.org/officeDocument/2006/relationships/image" Target="media/image255.png"/><Relationship Id="rId256" Type="http://schemas.openxmlformats.org/officeDocument/2006/relationships/image" Target="media/image256.png"/><Relationship Id="rId257" Type="http://schemas.openxmlformats.org/officeDocument/2006/relationships/image" Target="media/image257.png"/><Relationship Id="rId258" Type="http://schemas.openxmlformats.org/officeDocument/2006/relationships/image" Target="media/image258.png"/><Relationship Id="rId259" Type="http://schemas.openxmlformats.org/officeDocument/2006/relationships/image" Target="media/image259.png"/><Relationship Id="rId260" Type="http://schemas.openxmlformats.org/officeDocument/2006/relationships/image" Target="media/image260.png"/><Relationship Id="rId261" Type="http://schemas.openxmlformats.org/officeDocument/2006/relationships/image" Target="media/image261.png"/><Relationship Id="rId262" Type="http://schemas.openxmlformats.org/officeDocument/2006/relationships/image" Target="media/image262.png"/><Relationship Id="rId263" Type="http://schemas.openxmlformats.org/officeDocument/2006/relationships/image" Target="media/image263.png"/><Relationship Id="rId264" Type="http://schemas.openxmlformats.org/officeDocument/2006/relationships/image" Target="media/image264.png"/><Relationship Id="rId265" Type="http://schemas.openxmlformats.org/officeDocument/2006/relationships/image" Target="media/image265.png"/><Relationship Id="rId266" Type="http://schemas.openxmlformats.org/officeDocument/2006/relationships/image" Target="media/image266.png"/><Relationship Id="rId267" Type="http://schemas.openxmlformats.org/officeDocument/2006/relationships/image" Target="media/image267.png"/><Relationship Id="rId268" Type="http://schemas.openxmlformats.org/officeDocument/2006/relationships/image" Target="media/image268.png"/><Relationship Id="rId269" Type="http://schemas.openxmlformats.org/officeDocument/2006/relationships/image" Target="media/image269.png"/><Relationship Id="rId271" Type="http://schemas.openxmlformats.org/officeDocument/2006/relationships/image" Target="media/image271.png"/><Relationship Id="rId272" Type="http://schemas.openxmlformats.org/officeDocument/2006/relationships/image" Target="media/image272.png"/><Relationship Id="rId273" Type="http://schemas.openxmlformats.org/officeDocument/2006/relationships/image" Target="media/image273.png"/><Relationship Id="rId274" Type="http://schemas.openxmlformats.org/officeDocument/2006/relationships/image" Target="media/image274.png"/><Relationship Id="rId275" Type="http://schemas.openxmlformats.org/officeDocument/2006/relationships/image" Target="media/image275.png"/><Relationship Id="rId276" Type="http://schemas.openxmlformats.org/officeDocument/2006/relationships/image" Target="media/image276.png"/><Relationship Id="rId277" Type="http://schemas.openxmlformats.org/officeDocument/2006/relationships/image" Target="media/image277.png"/><Relationship Id="rId278" Type="http://schemas.openxmlformats.org/officeDocument/2006/relationships/image" Target="media/image278.png"/><Relationship Id="rId279" Type="http://schemas.openxmlformats.org/officeDocument/2006/relationships/image" Target="media/image279.png"/><Relationship Id="rId280" Type="http://schemas.openxmlformats.org/officeDocument/2006/relationships/image" Target="media/image280.png"/><Relationship Id="rId281" Type="http://schemas.openxmlformats.org/officeDocument/2006/relationships/image" Target="media/image281.png"/><Relationship Id="rId282" Type="http://schemas.openxmlformats.org/officeDocument/2006/relationships/image" Target="media/image282.png"/><Relationship Id="rId301" Type="http://schemas.openxmlformats.org/officeDocument/2006/relationships/image" Target="media/image301.png"/><Relationship Id="rId302" Type="http://schemas.openxmlformats.org/officeDocument/2006/relationships/image" Target="media/image302.png"/><Relationship Id="rId303" Type="http://schemas.openxmlformats.org/officeDocument/2006/relationships/image" Target="media/image303.png"/><Relationship Id="rId304" Type="http://schemas.openxmlformats.org/officeDocument/2006/relationships/image" Target="media/image304.png"/><Relationship Id="rId305" Type="http://schemas.openxmlformats.org/officeDocument/2006/relationships/image" Target="media/image305.png"/><Relationship Id="rId306" Type="http://schemas.openxmlformats.org/officeDocument/2006/relationships/image" Target="media/image306.png"/><Relationship Id="rId307" Type="http://schemas.openxmlformats.org/officeDocument/2006/relationships/image" Target="media/image307.png"/><Relationship Id="rId308" Type="http://schemas.openxmlformats.org/officeDocument/2006/relationships/image" Target="media/image308.png"/><Relationship Id="rId309" Type="http://schemas.openxmlformats.org/officeDocument/2006/relationships/image" Target="media/image309.png"/><Relationship Id="rId310" Type="http://schemas.openxmlformats.org/officeDocument/2006/relationships/image" Target="media/image310.png"/><Relationship Id="rId311" Type="http://schemas.openxmlformats.org/officeDocument/2006/relationships/image" Target="media/image311.png"/><Relationship Id="rId312" Type="http://schemas.openxmlformats.org/officeDocument/2006/relationships/image" Target="media/image312.png"/><Relationship Id="rId313" Type="http://schemas.openxmlformats.org/officeDocument/2006/relationships/image" Target="media/image313.png"/><Relationship Id="rId314" Type="http://schemas.openxmlformats.org/officeDocument/2006/relationships/image" Target="media/image314.png"/><Relationship Id="rId315" Type="http://schemas.openxmlformats.org/officeDocument/2006/relationships/image" Target="media/image313.png"/><Relationship Id="rId316" Type="http://schemas.openxmlformats.org/officeDocument/2006/relationships/image" Target="media/image316.png"/><Relationship Id="rId317" Type="http://schemas.openxmlformats.org/officeDocument/2006/relationships/image" Target="media/image313.png"/><Relationship Id="rId318" Type="http://schemas.openxmlformats.org/officeDocument/2006/relationships/image" Target="media/image318.png"/><Relationship Id="rId319" Type="http://schemas.openxmlformats.org/officeDocument/2006/relationships/image" Target="media/image313.png"/><Relationship Id="rId337" Type="http://schemas.openxmlformats.org/officeDocument/2006/relationships/image" Target="media/image337.png"/><Relationship Id="rId338" Type="http://schemas.openxmlformats.org/officeDocument/2006/relationships/image" Target="media/image338.png"/><Relationship Id="rId339" Type="http://schemas.openxmlformats.org/officeDocument/2006/relationships/image" Target="media/image339.png"/><Relationship Id="rId340" Type="http://schemas.openxmlformats.org/officeDocument/2006/relationships/image" Target="media/image340.png"/><Relationship Id="rId341" Type="http://schemas.openxmlformats.org/officeDocument/2006/relationships/image" Target="media/image341.png"/><Relationship Id="rId342" Type="http://schemas.openxmlformats.org/officeDocument/2006/relationships/image" Target="media/image342.png"/><Relationship Id="rId369" Type="http://schemas.openxmlformats.org/officeDocument/2006/relationships/image" Target="media/image369.png"/><Relationship Id="rId370" Type="http://schemas.openxmlformats.org/officeDocument/2006/relationships/image" Target="media/image370.png"/><Relationship Id="rId371" Type="http://schemas.openxmlformats.org/officeDocument/2006/relationships/image" Target="media/image371.png"/><Relationship Id="rId372" Type="http://schemas.openxmlformats.org/officeDocument/2006/relationships/image" Target="media/image372.png"/><Relationship Id="rId373" Type="http://schemas.openxmlformats.org/officeDocument/2006/relationships/image" Target="media/image373.png"/><Relationship Id="rId374" Type="http://schemas.openxmlformats.org/officeDocument/2006/relationships/image" Target="media/image374.png"/><Relationship Id="rId381" Type="http://schemas.openxmlformats.org/officeDocument/2006/relationships/image" Target="media/image381.png"/><Relationship Id="rId382" Type="http://schemas.openxmlformats.org/officeDocument/2006/relationships/image" Target="media/image382.png"/><Relationship Id="rId383" Type="http://schemas.openxmlformats.org/officeDocument/2006/relationships/image" Target="media/image383.png"/><Relationship Id="rId384" Type="http://schemas.openxmlformats.org/officeDocument/2006/relationships/image" Target="media/image384.png"/><Relationship Id="rId385" Type="http://schemas.openxmlformats.org/officeDocument/2006/relationships/image" Target="media/image385.png"/><Relationship Id="rId386" Type="http://schemas.openxmlformats.org/officeDocument/2006/relationships/image" Target="media/image386.png"/><Relationship Id="rId387" Type="http://schemas.openxmlformats.org/officeDocument/2006/relationships/image" Target="media/image387.png"/><Relationship Id="rId388" Type="http://schemas.openxmlformats.org/officeDocument/2006/relationships/image" Target="media/image388.png"/><Relationship Id="rId389" Type="http://schemas.openxmlformats.org/officeDocument/2006/relationships/image" Target="media/image389.png"/><Relationship Id="rId390" Type="http://schemas.openxmlformats.org/officeDocument/2006/relationships/image" Target="media/image390.png"/><Relationship Id="rId391" Type="http://schemas.openxmlformats.org/officeDocument/2006/relationships/image" Target="media/image3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2025-07-15T01:33:00Z</dcterms:created>
  <dcterms:modified xsi:type="dcterms:W3CDTF">2025-07-15T01:33:00Z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